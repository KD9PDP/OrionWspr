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2EE1F5" w14:textId="024D8083" w:rsidR="00C6554A" w:rsidRPr="008B5277" w:rsidRDefault="00883D26"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7247D104" wp14:editId="3F21133F">
            <wp:extent cx="3143250" cy="4410075"/>
            <wp:effectExtent l="0" t="0" r="0" b="952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30px-Stars_in_orion_constellation_(connected).jpg"/>
                    <pic:cNvPicPr/>
                  </pic:nvPicPr>
                  <pic:blipFill>
                    <a:blip r:embed="rId8">
                      <a:extLst>
                        <a:ext uri="{28A0092B-C50C-407E-A947-70E740481C1C}">
                          <a14:useLocalDpi xmlns:a14="http://schemas.microsoft.com/office/drawing/2010/main"/>
                        </a:ext>
                      </a:extLst>
                    </a:blip>
                    <a:stretch>
                      <a:fillRect/>
                    </a:stretch>
                  </pic:blipFill>
                  <pic:spPr>
                    <a:xfrm>
                      <a:off x="0" y="0"/>
                      <a:ext cx="3143250" cy="4410075"/>
                    </a:xfrm>
                    <a:prstGeom prst="rect">
                      <a:avLst/>
                    </a:prstGeom>
                  </pic:spPr>
                </pic:pic>
              </a:graphicData>
            </a:graphic>
          </wp:inline>
        </w:drawing>
      </w:r>
    </w:p>
    <w:bookmarkEnd w:id="0"/>
    <w:bookmarkEnd w:id="1"/>
    <w:bookmarkEnd w:id="2"/>
    <w:bookmarkEnd w:id="3"/>
    <w:bookmarkEnd w:id="4"/>
    <w:p w14:paraId="739F6B49" w14:textId="71B0D66B" w:rsidR="00C6554A" w:rsidRDefault="00883D26" w:rsidP="00C6554A">
      <w:pPr>
        <w:pStyle w:val="Title"/>
      </w:pPr>
      <w:r>
        <w:t xml:space="preserve">Orion </w:t>
      </w:r>
    </w:p>
    <w:p w14:paraId="45E3D651" w14:textId="1C232AAF" w:rsidR="00C6554A" w:rsidRDefault="00883D26" w:rsidP="00C6554A">
      <w:pPr>
        <w:pStyle w:val="Subtitle"/>
      </w:pPr>
      <w:r w:rsidRPr="00883D26">
        <w:t xml:space="preserve">WSPR Beacon </w:t>
      </w:r>
      <w:r w:rsidR="00937852">
        <w:t xml:space="preserve">FIRMWARE </w:t>
      </w:r>
      <w:r w:rsidRPr="00883D26">
        <w:t>for pico-Balloon payloads using Arduino</w:t>
      </w:r>
      <w:r>
        <w:t xml:space="preserve"> and Silicon Labs Si5351a</w:t>
      </w:r>
    </w:p>
    <w:p w14:paraId="0C2948AE" w14:textId="306A0E20" w:rsidR="00DC5A1B" w:rsidRPr="00F42403" w:rsidRDefault="00DC5A1B" w:rsidP="00C6554A">
      <w:pPr>
        <w:pStyle w:val="Subtitle"/>
        <w:rPr>
          <w:sz w:val="20"/>
          <w:szCs w:val="20"/>
          <w:lang w:val="fr-CA"/>
        </w:rPr>
      </w:pPr>
      <w:r w:rsidRPr="00F42403">
        <w:rPr>
          <w:sz w:val="20"/>
          <w:szCs w:val="20"/>
          <w:lang w:val="fr-CA"/>
        </w:rPr>
        <w:t>(</w:t>
      </w:r>
      <w:r w:rsidR="00F42403" w:rsidRPr="00F42403">
        <w:rPr>
          <w:sz w:val="20"/>
          <w:szCs w:val="20"/>
          <w:lang w:val="fr-CA"/>
        </w:rPr>
        <w:t xml:space="preserve">Orion Release 1 - </w:t>
      </w:r>
      <w:r w:rsidRPr="00F42403">
        <w:rPr>
          <w:sz w:val="20"/>
          <w:szCs w:val="20"/>
          <w:lang w:val="fr-CA"/>
        </w:rPr>
        <w:t>Document version 0.</w:t>
      </w:r>
      <w:r w:rsidR="002A465A">
        <w:rPr>
          <w:sz w:val="20"/>
          <w:szCs w:val="20"/>
          <w:lang w:val="fr-CA"/>
        </w:rPr>
        <w:t>4</w:t>
      </w:r>
      <w:r w:rsidRPr="00F42403">
        <w:rPr>
          <w:sz w:val="20"/>
          <w:szCs w:val="20"/>
          <w:lang w:val="fr-CA"/>
        </w:rPr>
        <w:t xml:space="preserve"> DRAFT)</w:t>
      </w:r>
    </w:p>
    <w:p w14:paraId="50A1B293" w14:textId="20084D0C" w:rsidR="00C6554A" w:rsidRPr="00FF26F8" w:rsidRDefault="00883D26" w:rsidP="00C6554A">
      <w:pPr>
        <w:pStyle w:val="ContactInfo"/>
      </w:pPr>
      <w:r w:rsidRPr="00FF26F8">
        <w:t>Michael Babineau</w:t>
      </w:r>
      <w:r w:rsidR="00C6554A" w:rsidRPr="00FF26F8">
        <w:t xml:space="preserve"> | </w:t>
      </w:r>
      <w:r w:rsidRPr="00FF26F8">
        <w:t>VE3WMB</w:t>
      </w:r>
      <w:r w:rsidR="00C6554A" w:rsidRPr="00FF26F8">
        <w:t xml:space="preserve"> | </w:t>
      </w:r>
      <w:r w:rsidR="00D9060D">
        <w:t xml:space="preserve">January </w:t>
      </w:r>
      <w:r w:rsidR="00100BBB">
        <w:t>21st</w:t>
      </w:r>
      <w:bookmarkStart w:id="5" w:name="_GoBack"/>
      <w:bookmarkEnd w:id="5"/>
      <w:r w:rsidRPr="00FF26F8">
        <w:t>, 20</w:t>
      </w:r>
      <w:r w:rsidR="00D9060D">
        <w:t>20</w:t>
      </w:r>
      <w:r w:rsidR="00C6554A" w:rsidRPr="00FF26F8">
        <w:br w:type="page"/>
      </w:r>
    </w:p>
    <w:p w14:paraId="651C744F" w14:textId="5F9B9071" w:rsidR="0046510B" w:rsidRDefault="0046510B" w:rsidP="00C6554A">
      <w:pPr>
        <w:pStyle w:val="Heading1"/>
      </w:pPr>
      <w:r>
        <w:lastRenderedPageBreak/>
        <w:t>Introduction</w:t>
      </w:r>
    </w:p>
    <w:p w14:paraId="4DFD3A62" w14:textId="33AFB64A" w:rsidR="0046510B" w:rsidRDefault="0046510B" w:rsidP="0046510B">
      <w:r>
        <w:t>This</w:t>
      </w:r>
      <w:r w:rsidR="00C73FE0">
        <w:t xml:space="preserve"> open-source</w:t>
      </w:r>
      <w:r>
        <w:t xml:space="preserve"> </w:t>
      </w:r>
      <w:r w:rsidR="00C73FE0">
        <w:t>software</w:t>
      </w:r>
      <w:r>
        <w:t xml:space="preserve"> project implements a very low power Arduino HF WSPR Beacon using a Silicon Labs Si5351a clock chip as the beacon transmitter and a GPS receiver module for</w:t>
      </w:r>
      <w:r w:rsidR="00C73FE0">
        <w:t xml:space="preserve"> </w:t>
      </w:r>
      <w:r>
        <w:t>time</w:t>
      </w:r>
      <w:r w:rsidR="00B86573">
        <w:t>keeping</w:t>
      </w:r>
      <w:r>
        <w:t xml:space="preserve"> and </w:t>
      </w:r>
      <w:r w:rsidR="00B86573">
        <w:t>for determining</w:t>
      </w:r>
      <w:r w:rsidR="00F42403">
        <w:t xml:space="preserve"> both</w:t>
      </w:r>
      <w:r w:rsidR="00C73FE0">
        <w:t xml:space="preserve"> </w:t>
      </w:r>
      <w:r>
        <w:t>location</w:t>
      </w:r>
      <w:r w:rsidR="006B1CFD">
        <w:t xml:space="preserve"> and altitude</w:t>
      </w:r>
      <w:r>
        <w:t xml:space="preserve">. It was developed </w:t>
      </w:r>
      <w:r w:rsidR="00BC016D">
        <w:t>for</w:t>
      </w:r>
      <w:r>
        <w:t xml:space="preserve"> the Ottawa Valley Mobile Radio Club (OVMRC) sponsored project called ARIES. </w:t>
      </w:r>
    </w:p>
    <w:p w14:paraId="06B5A8C8" w14:textId="7ED9610F" w:rsidR="0046510B" w:rsidRDefault="0046510B" w:rsidP="0046510B">
      <w:r>
        <w:t xml:space="preserve">This work is dedicated to the memory of my very dear friend Ken </w:t>
      </w:r>
      <w:proofErr w:type="spellStart"/>
      <w:r>
        <w:t>Louks</w:t>
      </w:r>
      <w:proofErr w:type="spellEnd"/>
      <w:r>
        <w:t>, WA8REI(</w:t>
      </w:r>
      <w:proofErr w:type="spellStart"/>
      <w:r w:rsidR="004533F8">
        <w:t>sk</w:t>
      </w:r>
      <w:proofErr w:type="spellEnd"/>
      <w:r>
        <w:t>)</w:t>
      </w:r>
    </w:p>
    <w:p w14:paraId="0218B8B5" w14:textId="34C25166" w:rsidR="0046510B" w:rsidRDefault="0046510B" w:rsidP="0046510B">
      <w:pPr>
        <w:pStyle w:val="ListParagraph"/>
        <w:numPr>
          <w:ilvl w:val="0"/>
          <w:numId w:val="16"/>
        </w:numPr>
      </w:pPr>
      <w:r>
        <w:t xml:space="preserve"> Michael Babineau, VE3WMB - </w:t>
      </w:r>
      <w:r w:rsidR="004533F8">
        <w:t>November</w:t>
      </w:r>
      <w:r>
        <w:t xml:space="preserve"> 4, 2019.</w:t>
      </w:r>
    </w:p>
    <w:p w14:paraId="1DE02AB0" w14:textId="1C1775E9" w:rsidR="0046510B" w:rsidRDefault="0046510B" w:rsidP="0046510B">
      <w:pPr>
        <w:pStyle w:val="Heading1"/>
      </w:pPr>
      <w:r>
        <w:t>Acknowledgements</w:t>
      </w:r>
    </w:p>
    <w:p w14:paraId="643FD5E6" w14:textId="5E24193C" w:rsidR="0046510B" w:rsidRDefault="0046510B" w:rsidP="0046510B">
      <w:r>
        <w:t xml:space="preserve">I wish that I could say that I came up with this code all on my own, but much of it is based on </w:t>
      </w:r>
      <w:r w:rsidR="006D02E3">
        <w:t>preexisting</w:t>
      </w:r>
      <w:r>
        <w:t xml:space="preserve"> work done by people far </w:t>
      </w:r>
      <w:r w:rsidR="00B7609E">
        <w:t>cleverer</w:t>
      </w:r>
      <w:r>
        <w:t xml:space="preserve"> than I am. </w:t>
      </w:r>
    </w:p>
    <w:p w14:paraId="0123285B" w14:textId="5F25D4C5" w:rsidR="0046510B" w:rsidRDefault="0046510B" w:rsidP="0046510B">
      <w:r>
        <w:t xml:space="preserve">It was derived from the </w:t>
      </w:r>
      <w:r w:rsidR="00F42403">
        <w:t>“</w:t>
      </w:r>
      <w:r w:rsidRPr="00F42403">
        <w:t xml:space="preserve">Simple WSPR beacon for Arduino Uno, with the </w:t>
      </w:r>
      <w:proofErr w:type="spellStart"/>
      <w:r w:rsidRPr="00F42403">
        <w:t>Etherkit</w:t>
      </w:r>
      <w:proofErr w:type="spellEnd"/>
      <w:r w:rsidRPr="00F42403">
        <w:t xml:space="preserve"> Si5351A Breakout Board</w:t>
      </w:r>
      <w:r w:rsidR="00F42403">
        <w:t>”</w:t>
      </w:r>
      <w:r w:rsidRPr="00871F71">
        <w:t>,</w:t>
      </w:r>
      <w:r>
        <w:t xml:space="preserve"> by Jason </w:t>
      </w:r>
      <w:proofErr w:type="spellStart"/>
      <w:r>
        <w:t>Milldrum</w:t>
      </w:r>
      <w:proofErr w:type="spellEnd"/>
      <w:r>
        <w:t xml:space="preserve">, NT7S whose original code was itself based on </w:t>
      </w:r>
      <w:r w:rsidR="00F42403">
        <w:t>“</w:t>
      </w:r>
      <w:r w:rsidRPr="00F42403">
        <w:t>Feld Hell beacon for Arduino</w:t>
      </w:r>
      <w:r w:rsidR="00F42403">
        <w:t>”</w:t>
      </w:r>
      <w:r>
        <w:t xml:space="preserve"> by Mark </w:t>
      </w:r>
      <w:proofErr w:type="spellStart"/>
      <w:r>
        <w:t>Vandewettering</w:t>
      </w:r>
      <w:proofErr w:type="spellEnd"/>
      <w:r>
        <w:t xml:space="preserve"> K6HX and adapted for the Si5351A by Robert </w:t>
      </w:r>
      <w:proofErr w:type="spellStart"/>
      <w:r>
        <w:t>Liesenfeld</w:t>
      </w:r>
      <w:proofErr w:type="spellEnd"/>
      <w:r>
        <w:t xml:space="preserve"> AK6L &lt;ak6l@ak6l.org&gt;.</w:t>
      </w:r>
    </w:p>
    <w:p w14:paraId="0CE107B9" w14:textId="09033F9E" w:rsidR="0046510B" w:rsidRDefault="0046510B" w:rsidP="0046510B">
      <w:r>
        <w:t xml:space="preserve">Timer setup </w:t>
      </w:r>
      <w:r w:rsidR="00C73FE0">
        <w:t xml:space="preserve">is based on </w:t>
      </w:r>
      <w:r>
        <w:t>code</w:t>
      </w:r>
      <w:r w:rsidR="00C73FE0">
        <w:t xml:space="preserve"> that</w:t>
      </w:r>
      <w:r>
        <w:t xml:space="preserve"> </w:t>
      </w:r>
      <w:r w:rsidR="00C73FE0">
        <w:t xml:space="preserve">was written </w:t>
      </w:r>
      <w:r>
        <w:t xml:space="preserve">by Thomas </w:t>
      </w:r>
      <w:proofErr w:type="spellStart"/>
      <w:r>
        <w:t>Knutsen</w:t>
      </w:r>
      <w:proofErr w:type="spellEnd"/>
      <w:r>
        <w:t xml:space="preserve"> LA3PNA. Time code was originally adapted from the </w:t>
      </w:r>
      <w:proofErr w:type="spellStart"/>
      <w:r w:rsidRPr="00F42403">
        <w:rPr>
          <w:u w:val="single"/>
        </w:rPr>
        <w:t>TimeSerial.ino</w:t>
      </w:r>
      <w:proofErr w:type="spellEnd"/>
      <w:r>
        <w:t xml:space="preserve"> example from the Time library.</w:t>
      </w:r>
    </w:p>
    <w:p w14:paraId="3A62CAD9" w14:textId="0617EBB3" w:rsidR="0046510B" w:rsidRDefault="0046510B" w:rsidP="0046510B">
      <w:r>
        <w:t xml:space="preserve">The original Si5351 Library code from </w:t>
      </w:r>
      <w:proofErr w:type="spellStart"/>
      <w:r>
        <w:t>Etherkit</w:t>
      </w:r>
      <w:proofErr w:type="spellEnd"/>
      <w:r>
        <w:t xml:space="preserve">  </w:t>
      </w:r>
      <w:r w:rsidR="00B7609E">
        <w:t>(</w:t>
      </w:r>
      <w:r>
        <w:t xml:space="preserve">aka NT7S) was replaced by self-contained SI5315 routines written Jerry </w:t>
      </w:r>
      <w:proofErr w:type="spellStart"/>
      <w:r>
        <w:t>Gaffke</w:t>
      </w:r>
      <w:proofErr w:type="spellEnd"/>
      <w:r>
        <w:t>, KE7ER. The KE7ER code was modified by VE3WMB to use 64</w:t>
      </w:r>
      <w:r w:rsidR="00C73FE0">
        <w:t>-</w:t>
      </w:r>
      <w:r>
        <w:t>bit precision in the calculations to enable the sub-H</w:t>
      </w:r>
      <w:r w:rsidR="00BA7CBA">
        <w:t>ert</w:t>
      </w:r>
      <w:r>
        <w:t xml:space="preserve">z resolution needed for WSPR and to allow </w:t>
      </w:r>
      <w:r w:rsidR="006D02E3">
        <w:t>s</w:t>
      </w:r>
      <w:r>
        <w:t>oftware I</w:t>
      </w:r>
      <w:r w:rsidRPr="00B7609E">
        <w:rPr>
          <w:vertAlign w:val="superscript"/>
        </w:rPr>
        <w:t>2</w:t>
      </w:r>
      <w:r>
        <w:t xml:space="preserve">C usage via the inclusion of </w:t>
      </w:r>
      <w:proofErr w:type="spellStart"/>
      <w:r w:rsidRPr="00F42403">
        <w:rPr>
          <w:u w:val="single"/>
        </w:rPr>
        <w:t>SoftWire.h</w:t>
      </w:r>
      <w:proofErr w:type="spellEnd"/>
      <w:r w:rsidRPr="00F42403">
        <w:rPr>
          <w:u w:val="single"/>
        </w:rPr>
        <w:t>.</w:t>
      </w:r>
    </w:p>
    <w:p w14:paraId="335C7741" w14:textId="6E6AA559" w:rsidR="0046510B" w:rsidRDefault="0046510B" w:rsidP="0046510B">
      <w:r>
        <w:t xml:space="preserve">The QRSS FSKCW Beacon is derived from the </w:t>
      </w:r>
      <w:r w:rsidR="00F42403">
        <w:t>“</w:t>
      </w:r>
      <w:r w:rsidRPr="00F42403">
        <w:t xml:space="preserve">QRSS/FSKCW/DFCW Beacon </w:t>
      </w:r>
      <w:proofErr w:type="spellStart"/>
      <w:r w:rsidRPr="00F42403">
        <w:t>Keyer</w:t>
      </w:r>
      <w:proofErr w:type="spellEnd"/>
      <w:r w:rsidR="008855D8">
        <w:t>”</w:t>
      </w:r>
      <w:r>
        <w:t xml:space="preserve"> by Hans Summers</w:t>
      </w:r>
      <w:r w:rsidR="00F42403">
        <w:t>,</w:t>
      </w:r>
      <w:r>
        <w:t xml:space="preserve"> G</w:t>
      </w:r>
      <w:r w:rsidR="00B7609E">
        <w:t>0</w:t>
      </w:r>
      <w:r>
        <w:t>UPL(copyright 2012) and used with his permission. The original source code is from here :</w:t>
      </w:r>
    </w:p>
    <w:p w14:paraId="7D57B53A" w14:textId="15C1DBDA" w:rsidR="0046510B" w:rsidRDefault="0046510B" w:rsidP="0046510B">
      <w:r>
        <w:t xml:space="preserve"> </w:t>
      </w:r>
      <w:hyperlink r:id="rId9" w:history="1">
        <w:r w:rsidRPr="006A6C78">
          <w:rPr>
            <w:rStyle w:val="Hyperlink"/>
          </w:rPr>
          <w:t>https://qrp-labs.com/images/qrssarduino/qrss.ino</w:t>
        </w:r>
      </w:hyperlink>
    </w:p>
    <w:p w14:paraId="49931A2A" w14:textId="27F40572" w:rsidR="0046510B" w:rsidRDefault="00B7609E" w:rsidP="0046510B">
      <w:r>
        <w:t xml:space="preserve">I </w:t>
      </w:r>
      <w:r w:rsidR="0022182C">
        <w:t>also</w:t>
      </w:r>
      <w:r>
        <w:t xml:space="preserve"> </w:t>
      </w:r>
      <w:r w:rsidR="00FA032B">
        <w:t>credit</w:t>
      </w:r>
      <w:r>
        <w:t xml:space="preserve"> Hans</w:t>
      </w:r>
      <w:r w:rsidR="006D1BA5">
        <w:t>, G0UPL</w:t>
      </w:r>
      <w:r>
        <w:t xml:space="preserve"> as the source of inspiration for the CALIBRATION and PARK features implemented in Orion. Hans is the proprietor of QRP_LABS (</w:t>
      </w:r>
      <w:hyperlink r:id="rId10" w:history="1">
        <w:r w:rsidRPr="006A6C78">
          <w:rPr>
            <w:rStyle w:val="Hyperlink"/>
          </w:rPr>
          <w:t>www.qrplabs.com</w:t>
        </w:r>
      </w:hyperlink>
      <w:r>
        <w:t xml:space="preserve">) and his excellent </w:t>
      </w:r>
      <w:r w:rsidR="006D1BA5">
        <w:t>U</w:t>
      </w:r>
      <w:r w:rsidR="00F42403">
        <w:t>ltimate</w:t>
      </w:r>
      <w:r w:rsidR="006D1BA5">
        <w:t xml:space="preserve">3S </w:t>
      </w:r>
      <w:r w:rsidR="00F42403">
        <w:t>QRSS/WSPR</w:t>
      </w:r>
      <w:r w:rsidR="006D1BA5">
        <w:t xml:space="preserve"> </w:t>
      </w:r>
      <w:r w:rsidR="00AF5FAE">
        <w:t>Transmitter</w:t>
      </w:r>
      <w:r w:rsidR="00F42403">
        <w:t xml:space="preserve"> kit</w:t>
      </w:r>
      <w:r w:rsidR="00AF5FAE">
        <w:t xml:space="preserve"> incorporates</w:t>
      </w:r>
      <w:r w:rsidR="00F42403">
        <w:t xml:space="preserve"> similar</w:t>
      </w:r>
      <w:r w:rsidR="00AF5FAE">
        <w:t xml:space="preserve"> features which inspired me to develop</w:t>
      </w:r>
      <w:r w:rsidR="00FA032B">
        <w:t xml:space="preserve"> </w:t>
      </w:r>
      <w:r w:rsidR="00F42403">
        <w:t>this</w:t>
      </w:r>
      <w:r w:rsidR="00AF5FAE">
        <w:t xml:space="preserve"> </w:t>
      </w:r>
      <w:r w:rsidR="0022182C">
        <w:t>functionality</w:t>
      </w:r>
      <w:r w:rsidR="00AF5FAE">
        <w:t xml:space="preserve"> for Orion. </w:t>
      </w:r>
    </w:p>
    <w:p w14:paraId="67643923" w14:textId="1686D635" w:rsidR="00B7609E" w:rsidRDefault="0046510B" w:rsidP="0046510B">
      <w:r>
        <w:t xml:space="preserve">I would like to </w:t>
      </w:r>
      <w:r w:rsidR="00FA032B">
        <w:t>thank</w:t>
      </w:r>
      <w:r>
        <w:t xml:space="preserve"> Alain De Car</w:t>
      </w:r>
      <w:r w:rsidR="00D42383">
        <w:t>o</w:t>
      </w:r>
      <w:r>
        <w:t xml:space="preserve">lis, K1FM, who in addition to developing an excellent Beacon Board </w:t>
      </w:r>
      <w:r w:rsidR="00FA032B">
        <w:t xml:space="preserve">design </w:t>
      </w:r>
      <w:r w:rsidR="006D02E3">
        <w:t>(</w:t>
      </w:r>
      <w:hyperlink r:id="rId11" w:history="1">
        <w:r w:rsidR="00F42403" w:rsidRPr="00F42403">
          <w:rPr>
            <w:rStyle w:val="Hyperlink"/>
          </w:rPr>
          <w:t>https://github.com/adecarolis/K1FM-Pico-Balloon</w:t>
        </w:r>
      </w:hyperlink>
      <w:r w:rsidR="006D02E3">
        <w:t xml:space="preserve">) </w:t>
      </w:r>
      <w:r>
        <w:t xml:space="preserve">for </w:t>
      </w:r>
      <w:r w:rsidR="00F334FA">
        <w:t xml:space="preserve">our </w:t>
      </w:r>
      <w:r>
        <w:t>use with Orion, also had numerous suggestions that help</w:t>
      </w:r>
      <w:r w:rsidR="00B7609E">
        <w:t>ed</w:t>
      </w:r>
      <w:r>
        <w:t xml:space="preserve"> to improve </w:t>
      </w:r>
      <w:r w:rsidR="00F334FA">
        <w:t xml:space="preserve">and evolve </w:t>
      </w:r>
      <w:r>
        <w:t xml:space="preserve">the code. </w:t>
      </w:r>
    </w:p>
    <w:p w14:paraId="104DC810" w14:textId="48547C05" w:rsidR="0046510B" w:rsidRDefault="0046510B" w:rsidP="0046510B">
      <w:r>
        <w:lastRenderedPageBreak/>
        <w:t xml:space="preserve"> Lastly</w:t>
      </w:r>
      <w:r w:rsidR="00B7609E">
        <w:t>,</w:t>
      </w:r>
      <w:r>
        <w:t xml:space="preserve"> I would like to acknowledge the</w:t>
      </w:r>
      <w:r w:rsidR="00F334FA">
        <w:t xml:space="preserve"> tremendous</w:t>
      </w:r>
      <w:r>
        <w:t xml:space="preserve"> contribution</w:t>
      </w:r>
      <w:r w:rsidR="00F334FA">
        <w:t xml:space="preserve"> to this project</w:t>
      </w:r>
      <w:r>
        <w:t xml:space="preserve"> </w:t>
      </w:r>
      <w:r w:rsidR="00AF5FAE">
        <w:t>by</w:t>
      </w:r>
      <w:r>
        <w:t xml:space="preserve"> Graham</w:t>
      </w:r>
      <w:r w:rsidR="00D42383">
        <w:t xml:space="preserve"> Collins</w:t>
      </w:r>
      <w:r>
        <w:t xml:space="preserve">, VE3GTC.  Graham </w:t>
      </w:r>
      <w:r w:rsidR="00D42383">
        <w:t>is</w:t>
      </w:r>
      <w:r>
        <w:t xml:space="preserve"> my sounding board, my hardware </w:t>
      </w:r>
      <w:r w:rsidR="0022182C">
        <w:t>g</w:t>
      </w:r>
      <w:r>
        <w:t>uru</w:t>
      </w:r>
      <w:r w:rsidR="00B7609E">
        <w:t>, GPS expert and all-around subject matter expert. He</w:t>
      </w:r>
      <w:r w:rsidR="00D42383">
        <w:t xml:space="preserve"> is</w:t>
      </w:r>
      <w:r w:rsidR="00B7609E">
        <w:t xml:space="preserve"> the guy I turned to when I </w:t>
      </w:r>
      <w:r w:rsidR="00C73FE0">
        <w:t xml:space="preserve">got stuck and </w:t>
      </w:r>
      <w:r w:rsidR="00B7609E">
        <w:t xml:space="preserve">didn’t know how to proceed. </w:t>
      </w:r>
      <w:r w:rsidR="00C73FE0">
        <w:t xml:space="preserve"> I also credit Graham for the original idea and much of the implementation details for the K.I.S.S. Telemetry scheme. </w:t>
      </w:r>
      <w:r w:rsidR="00B7609E">
        <w:t xml:space="preserve">Without his assistance Orion would not have been possible, at least not by me.  </w:t>
      </w:r>
    </w:p>
    <w:p w14:paraId="4A0BD604" w14:textId="6391C439" w:rsidR="00B86573" w:rsidRDefault="00B86573" w:rsidP="00B86573">
      <w:pPr>
        <w:pStyle w:val="Heading1"/>
      </w:pPr>
      <w:r>
        <w:t>Conventions used in this document</w:t>
      </w:r>
    </w:p>
    <w:p w14:paraId="6E0123AD" w14:textId="16C98A2D" w:rsidR="0046510B" w:rsidRDefault="006B1CFD" w:rsidP="0046510B">
      <w:r>
        <w:t>For consistency and as an aid to the reader, I have adopted a few conventions</w:t>
      </w:r>
      <w:r w:rsidR="00C25485">
        <w:t xml:space="preserve"> used</w:t>
      </w:r>
      <w:r>
        <w:t xml:space="preserve"> in this document: </w:t>
      </w:r>
    </w:p>
    <w:p w14:paraId="4A2E9EE6" w14:textId="4A2F8E80" w:rsidR="006B1CFD" w:rsidRPr="0035017A" w:rsidRDefault="006B1CFD" w:rsidP="006B1CFD">
      <w:pPr>
        <w:pStyle w:val="ListParagraph"/>
        <w:numPr>
          <w:ilvl w:val="0"/>
          <w:numId w:val="28"/>
        </w:numPr>
      </w:pPr>
      <w:r>
        <w:t>File names for the source code appear as normal text but underlined.</w:t>
      </w:r>
      <w:r w:rsidR="008D3A9E">
        <w:t xml:space="preserve"> </w:t>
      </w:r>
      <w:r w:rsidR="008D3A9E" w:rsidRPr="008D3A9E">
        <w:t xml:space="preserve">This includes Arduino Libraries. </w:t>
      </w:r>
      <w:r>
        <w:t xml:space="preserve"> i.e. </w:t>
      </w:r>
      <w:proofErr w:type="spellStart"/>
      <w:r w:rsidRPr="006B1CFD">
        <w:rPr>
          <w:u w:val="single"/>
        </w:rPr>
        <w:t>OrionBoa</w:t>
      </w:r>
      <w:r>
        <w:rPr>
          <w:u w:val="single"/>
        </w:rPr>
        <w:t>r</w:t>
      </w:r>
      <w:r w:rsidRPr="006B1CFD">
        <w:rPr>
          <w:u w:val="single"/>
        </w:rPr>
        <w:t>dConfig.h</w:t>
      </w:r>
      <w:proofErr w:type="spellEnd"/>
      <w:r w:rsidR="0035017A">
        <w:rPr>
          <w:u w:val="single"/>
        </w:rPr>
        <w:t xml:space="preserve"> </w:t>
      </w:r>
      <w:r w:rsidR="008D3A9E" w:rsidRPr="008D3A9E">
        <w:t xml:space="preserve">, </w:t>
      </w:r>
      <w:proofErr w:type="spellStart"/>
      <w:r w:rsidR="008D3A9E" w:rsidRPr="00F42403">
        <w:rPr>
          <w:u w:val="single"/>
        </w:rPr>
        <w:t>Wire.h</w:t>
      </w:r>
      <w:proofErr w:type="spellEnd"/>
    </w:p>
    <w:p w14:paraId="5C77CEA3" w14:textId="6707BB2C" w:rsidR="0035017A" w:rsidRPr="0035017A" w:rsidRDefault="0035017A" w:rsidP="006B1CFD">
      <w:pPr>
        <w:pStyle w:val="ListParagraph"/>
        <w:numPr>
          <w:ilvl w:val="0"/>
          <w:numId w:val="28"/>
        </w:numPr>
      </w:pPr>
      <w:r w:rsidRPr="0035017A">
        <w:t>The use of  C language or C pre-processor key words</w:t>
      </w:r>
      <w:r>
        <w:t xml:space="preserve"> are italicize</w:t>
      </w:r>
      <w:r w:rsidR="008D3A9E">
        <w:t>d.</w:t>
      </w:r>
      <w:r>
        <w:t xml:space="preserve"> i.e. </w:t>
      </w:r>
      <w:r w:rsidRPr="0035017A">
        <w:rPr>
          <w:i/>
          <w:iCs/>
        </w:rPr>
        <w:t>#define</w:t>
      </w:r>
    </w:p>
    <w:p w14:paraId="5419F881" w14:textId="6081FB2E" w:rsidR="006B1CFD" w:rsidRPr="00C25485" w:rsidRDefault="006B1CFD" w:rsidP="006B1CFD">
      <w:pPr>
        <w:pStyle w:val="ListParagraph"/>
        <w:numPr>
          <w:ilvl w:val="0"/>
          <w:numId w:val="28"/>
        </w:numPr>
      </w:pPr>
      <w:r w:rsidRPr="006B1CFD">
        <w:t>The names of configuration parameters</w:t>
      </w:r>
      <w:r w:rsidR="008D3A9E">
        <w:t xml:space="preserve"> and their nominal values</w:t>
      </w:r>
      <w:r w:rsidRPr="006B1CFD">
        <w:t xml:space="preserve"> are </w:t>
      </w:r>
      <w:r>
        <w:t xml:space="preserve">in bold text. i.e. </w:t>
      </w:r>
      <w:r w:rsidRPr="006B1CFD">
        <w:t xml:space="preserve"> </w:t>
      </w:r>
      <w:r w:rsidRPr="008F3364">
        <w:rPr>
          <w:b/>
          <w:bCs/>
        </w:rPr>
        <w:t>BEACON_FREQ_HZ</w:t>
      </w:r>
      <w:r>
        <w:t xml:space="preserve">            </w:t>
      </w:r>
      <w:r w:rsidRPr="00A900BE">
        <w:rPr>
          <w:b/>
          <w:bCs/>
        </w:rPr>
        <w:t>14097010UL</w:t>
      </w:r>
    </w:p>
    <w:p w14:paraId="758E0D8B" w14:textId="726BC168" w:rsidR="00C25485" w:rsidRDefault="00C25485" w:rsidP="006B1CFD">
      <w:pPr>
        <w:pStyle w:val="ListParagraph"/>
        <w:numPr>
          <w:ilvl w:val="0"/>
          <w:numId w:val="28"/>
        </w:numPr>
      </w:pPr>
      <w:r w:rsidRPr="00C25485">
        <w:t xml:space="preserve">Orion </w:t>
      </w:r>
      <w:r>
        <w:t xml:space="preserve">feature names are written in all upper case. i.e. CALIBRATION. </w:t>
      </w:r>
    </w:p>
    <w:p w14:paraId="2AE7AAF8" w14:textId="28AEAA82" w:rsidR="00B71D79" w:rsidRDefault="00B71D79" w:rsidP="006B1CFD">
      <w:pPr>
        <w:pStyle w:val="ListParagraph"/>
        <w:numPr>
          <w:ilvl w:val="0"/>
          <w:numId w:val="28"/>
        </w:numPr>
      </w:pPr>
      <w:r>
        <w:t>Pin references used in this document refer to the Arduino naming conventions for Pins</w:t>
      </w:r>
      <w:r w:rsidR="004C345D">
        <w:t>,</w:t>
      </w:r>
      <w:r>
        <w:t xml:space="preserve"> not the ATmega328p naming conventions</w:t>
      </w:r>
      <w:r w:rsidR="00F42403">
        <w:t>. T</w:t>
      </w:r>
      <w:r>
        <w:t xml:space="preserve">ranslation between the two will be necessary when creating a board configuration file for a new board. </w:t>
      </w:r>
    </w:p>
    <w:p w14:paraId="5E1B2763" w14:textId="19789596" w:rsidR="005144E8" w:rsidRPr="00C25485" w:rsidRDefault="005144E8" w:rsidP="006B1CFD">
      <w:pPr>
        <w:pStyle w:val="ListParagraph"/>
        <w:numPr>
          <w:ilvl w:val="0"/>
          <w:numId w:val="28"/>
        </w:numPr>
      </w:pPr>
      <w:r>
        <w:t>Installation instructions for Arduino libraries and Orion itself assume that the reader is using the Windows operating system.</w:t>
      </w:r>
    </w:p>
    <w:p w14:paraId="7293D5CF" w14:textId="66A305FD" w:rsidR="0046510B" w:rsidRDefault="00883D26" w:rsidP="00B7609E">
      <w:pPr>
        <w:pStyle w:val="Heading1"/>
      </w:pPr>
      <w:r>
        <w:t>Overview</w:t>
      </w:r>
    </w:p>
    <w:p w14:paraId="3B5D50B3" w14:textId="77777777" w:rsidR="00B7609E" w:rsidRDefault="0046510B" w:rsidP="000249F2">
      <w:pPr>
        <w:pStyle w:val="Heading3"/>
      </w:pPr>
      <w:r>
        <w:t>Why is it called Orion?</w:t>
      </w:r>
      <w:r w:rsidR="00B7609E">
        <w:t xml:space="preserve"> </w:t>
      </w:r>
    </w:p>
    <w:p w14:paraId="08DB8BB5" w14:textId="77777777" w:rsidR="00B7609E" w:rsidRDefault="0046510B" w:rsidP="0046510B">
      <w:r>
        <w:t xml:space="preserve">Serendipity! </w:t>
      </w:r>
    </w:p>
    <w:p w14:paraId="399F479B" w14:textId="73A80A4D" w:rsidR="0046510B" w:rsidRDefault="0046510B" w:rsidP="0046510B">
      <w:r>
        <w:t xml:space="preserve">I was trying to think of a short name for </w:t>
      </w:r>
      <w:r w:rsidR="00C25485">
        <w:t xml:space="preserve">this </w:t>
      </w:r>
      <w:r w:rsidR="005144E8">
        <w:t>project</w:t>
      </w:r>
      <w:r>
        <w:t xml:space="preserve"> one evening</w:t>
      </w:r>
      <w:r w:rsidR="00B7609E">
        <w:t xml:space="preserve"> </w:t>
      </w:r>
      <w:r>
        <w:t>while sitting on the couch</w:t>
      </w:r>
      <w:r w:rsidR="008D3A9E">
        <w:t xml:space="preserve">. </w:t>
      </w:r>
      <w:r>
        <w:t>I happened to look out at the night sky through</w:t>
      </w:r>
      <w:r w:rsidR="00B7609E">
        <w:t xml:space="preserve"> </w:t>
      </w:r>
      <w:r>
        <w:t>the window and there was the constellation Orion staring back at me, so Orion it is.</w:t>
      </w:r>
    </w:p>
    <w:p w14:paraId="7589014F" w14:textId="12E5B263" w:rsidR="000249F2" w:rsidRDefault="000249F2" w:rsidP="000249F2">
      <w:pPr>
        <w:pStyle w:val="Heading3"/>
      </w:pPr>
      <w:r>
        <w:t>What does it do?</w:t>
      </w:r>
    </w:p>
    <w:p w14:paraId="1CE697C2" w14:textId="33E7458A" w:rsidR="00F648C5" w:rsidRDefault="00AF5FAE" w:rsidP="00AF5FAE">
      <w:r>
        <w:t>Orion is a</w:t>
      </w:r>
      <w:r w:rsidR="00AE5D26">
        <w:t>n</w:t>
      </w:r>
      <w:r>
        <w:t xml:space="preserve"> Arduino-based WSPR Beacon application. </w:t>
      </w:r>
      <w:r w:rsidR="00FA5712">
        <w:t>T</w:t>
      </w:r>
      <w:r>
        <w:t>he development was done using</w:t>
      </w:r>
      <w:r w:rsidR="00AE5D26">
        <w:t xml:space="preserve"> </w:t>
      </w:r>
      <w:r w:rsidR="00D42383">
        <w:t xml:space="preserve">the </w:t>
      </w:r>
      <w:r w:rsidR="00AE5D26">
        <w:t xml:space="preserve">C </w:t>
      </w:r>
      <w:r w:rsidR="00D42383">
        <w:t xml:space="preserve">programming language </w:t>
      </w:r>
      <w:r w:rsidR="00FA032B">
        <w:t>with</w:t>
      </w:r>
      <w:r w:rsidR="00AE5D26">
        <w:t>in</w:t>
      </w:r>
      <w:r>
        <w:t xml:space="preserve"> the Arduino IDE</w:t>
      </w:r>
      <w:r w:rsidR="00D42383">
        <w:t xml:space="preserve"> and</w:t>
      </w:r>
      <w:r>
        <w:t xml:space="preserve"> </w:t>
      </w:r>
      <w:r w:rsidR="00F648C5">
        <w:t>using</w:t>
      </w:r>
      <w:r w:rsidR="00AE5D26">
        <w:t xml:space="preserve"> </w:t>
      </w:r>
      <w:r>
        <w:t xml:space="preserve">Arduino </w:t>
      </w:r>
      <w:r w:rsidR="00BC016D">
        <w:t>l</w:t>
      </w:r>
      <w:r>
        <w:t xml:space="preserve">ibraries.  The software is flexible enough to support differing hardware configurations, but it assumes that the ATmega328p processor that it is running on has the appropriate Arduino </w:t>
      </w:r>
      <w:r w:rsidR="00BC016D">
        <w:t>b</w:t>
      </w:r>
      <w:r>
        <w:t xml:space="preserve">ootloader installed. It also assumes the presence of a GPS module with </w:t>
      </w:r>
      <w:r w:rsidR="0064555B">
        <w:t>a one pulse per second (</w:t>
      </w:r>
      <w:r>
        <w:t>1PPS</w:t>
      </w:r>
      <w:r w:rsidR="0064555B">
        <w:t>)</w:t>
      </w:r>
      <w:r>
        <w:t xml:space="preserve"> signal and a Silicon Labs Si5351a clock chip </w:t>
      </w:r>
      <w:r w:rsidR="00BC016D">
        <w:t xml:space="preserve">used </w:t>
      </w:r>
      <w:r>
        <w:t>as the transmitter</w:t>
      </w:r>
      <w:r w:rsidR="00AE5D26">
        <w:t xml:space="preserve">. </w:t>
      </w:r>
      <w:r w:rsidR="00C54CF5">
        <w:t>For th</w:t>
      </w:r>
      <w:r w:rsidR="00AE5D26">
        <w:t>is</w:t>
      </w:r>
      <w:r w:rsidR="00C54CF5">
        <w:t xml:space="preserve"> first release the assumption is </w:t>
      </w:r>
      <w:r w:rsidR="00FA5712">
        <w:t xml:space="preserve">also </w:t>
      </w:r>
      <w:r w:rsidR="00C54CF5">
        <w:t>that the ATmega328p is running at 8 M</w:t>
      </w:r>
      <w:r w:rsidR="00C73FE0">
        <w:t>H</w:t>
      </w:r>
      <w:r w:rsidR="00C54CF5">
        <w:t xml:space="preserve">z with </w:t>
      </w:r>
      <w:r w:rsidR="00AE5D26">
        <w:t xml:space="preserve">a 3.3v </w:t>
      </w:r>
      <w:r w:rsidR="00AE5D26">
        <w:lastRenderedPageBreak/>
        <w:t xml:space="preserve">supply voltage, and thus the </w:t>
      </w:r>
      <w:r w:rsidR="0064555B">
        <w:t xml:space="preserve">Arduino </w:t>
      </w:r>
      <w:r w:rsidR="00AE5D26">
        <w:t>IDE believes that it is talking to an Arduino Pro Mini 8Mhz/3.3v</w:t>
      </w:r>
      <w:r w:rsidR="00FA5712">
        <w:t xml:space="preserve"> (this can be changed but </w:t>
      </w:r>
      <w:r w:rsidR="008D3A9E">
        <w:t xml:space="preserve">does </w:t>
      </w:r>
      <w:r w:rsidR="00FA5712">
        <w:t>require some code modification to do so)</w:t>
      </w:r>
      <w:r w:rsidR="00AE5D26">
        <w:t xml:space="preserve">. </w:t>
      </w:r>
      <w:r w:rsidR="00F648C5">
        <w:t xml:space="preserve"> </w:t>
      </w:r>
    </w:p>
    <w:p w14:paraId="196500EB" w14:textId="34F7592A" w:rsidR="0064555B" w:rsidRDefault="00F648C5" w:rsidP="00AF5FAE">
      <w:r>
        <w:t xml:space="preserve">The application uses the </w:t>
      </w:r>
      <w:r w:rsidRPr="008D3A9E">
        <w:t>fix</w:t>
      </w:r>
      <w:r>
        <w:rPr>
          <w:i/>
          <w:iCs/>
        </w:rPr>
        <w:t xml:space="preserve"> </w:t>
      </w:r>
      <w:r w:rsidRPr="00F648C5">
        <w:t>data</w:t>
      </w:r>
      <w:r>
        <w:t xml:space="preserve"> </w:t>
      </w:r>
      <w:r w:rsidR="004758A5">
        <w:t xml:space="preserve">from the onboard GPS receiver module </w:t>
      </w:r>
      <w:r>
        <w:t xml:space="preserve">to set the time of </w:t>
      </w:r>
      <w:r w:rsidR="0011296C">
        <w:t>a</w:t>
      </w:r>
      <w:r>
        <w:t xml:space="preserve"> </w:t>
      </w:r>
      <w:r w:rsidR="00FA5712">
        <w:t xml:space="preserve">software </w:t>
      </w:r>
      <w:r>
        <w:t>system clock</w:t>
      </w:r>
      <w:r w:rsidR="0011296C">
        <w:t>, that runs on UTC</w:t>
      </w:r>
      <w:r w:rsidR="00FA5712">
        <w:t xml:space="preserve"> time</w:t>
      </w:r>
      <w:r>
        <w:t xml:space="preserve">. That system clock drives a simple beacon scheduler that generates </w:t>
      </w:r>
      <w:r w:rsidRPr="00F42403">
        <w:t>events</w:t>
      </w:r>
      <w:r>
        <w:t xml:space="preserve"> that are then passed to the Orion finite </w:t>
      </w:r>
      <w:r w:rsidRPr="008D3A9E">
        <w:t>state machine</w:t>
      </w:r>
      <w:r>
        <w:t xml:space="preserve">. The reception of specific </w:t>
      </w:r>
      <w:r w:rsidRPr="00DE14A9">
        <w:t>events</w:t>
      </w:r>
      <w:r w:rsidRPr="00FA5712">
        <w:rPr>
          <w:i/>
          <w:iCs/>
        </w:rPr>
        <w:t xml:space="preserve"> </w:t>
      </w:r>
      <w:r>
        <w:t xml:space="preserve">by the </w:t>
      </w:r>
      <w:r w:rsidR="00FA5712">
        <w:t xml:space="preserve">Orion </w:t>
      </w:r>
      <w:r>
        <w:t xml:space="preserve">state machine causes state transitions and the generation of </w:t>
      </w:r>
      <w:r w:rsidRPr="00DE14A9">
        <w:t xml:space="preserve">actions </w:t>
      </w:r>
      <w:r>
        <w:t>which</w:t>
      </w:r>
      <w:r w:rsidR="00F42403">
        <w:t>,</w:t>
      </w:r>
      <w:r>
        <w:t xml:space="preserve"> </w:t>
      </w:r>
      <w:r w:rsidR="0011296C">
        <w:t>when handled</w:t>
      </w:r>
      <w:r w:rsidR="00F42403">
        <w:t>,</w:t>
      </w:r>
      <w:r w:rsidR="0011296C">
        <w:t xml:space="preserve"> do the act</w:t>
      </w:r>
      <w:r w:rsidR="00FA5712">
        <w:t>u</w:t>
      </w:r>
      <w:r w:rsidR="0011296C">
        <w:t xml:space="preserve">al work such as </w:t>
      </w:r>
      <w:r>
        <w:t xml:space="preserve">the collection of telemetry data </w:t>
      </w:r>
      <w:r w:rsidR="0011296C">
        <w:t xml:space="preserve">or </w:t>
      </w:r>
      <w:r>
        <w:t xml:space="preserve">WSPR transmissions.  The </w:t>
      </w:r>
      <w:r w:rsidR="0011296C">
        <w:t>GPS</w:t>
      </w:r>
      <w:r w:rsidR="00FA5712">
        <w:t>-</w:t>
      </w:r>
      <w:r w:rsidR="0011296C">
        <w:t xml:space="preserve">synchronized </w:t>
      </w:r>
      <w:r>
        <w:t>system clock ensure</w:t>
      </w:r>
      <w:r w:rsidR="0011296C">
        <w:t>s</w:t>
      </w:r>
      <w:r>
        <w:t xml:space="preserve"> the accuracy of the starting times for the WSPR transmissions</w:t>
      </w:r>
      <w:r w:rsidR="0011296C">
        <w:t xml:space="preserve">. The timing of the transmissions is controlled by a 1.46 </w:t>
      </w:r>
      <w:r w:rsidR="00507AB2">
        <w:t>Hz</w:t>
      </w:r>
      <w:r w:rsidR="0011296C">
        <w:t xml:space="preserve"> processor timer interrupt</w:t>
      </w:r>
      <w:r w:rsidR="00FA5712">
        <w:t xml:space="preserve"> to ensure accuracy</w:t>
      </w:r>
      <w:r w:rsidR="0011296C">
        <w:t>.  GPS also provides position data that is transmitted as telemetry within the WSPR messages.  Other telemetry such as temperature and processor voltage</w:t>
      </w:r>
      <w:r w:rsidR="00030688">
        <w:t xml:space="preserve"> </w:t>
      </w:r>
      <w:r w:rsidR="00634AFA">
        <w:t>are</w:t>
      </w:r>
      <w:r w:rsidR="00030688">
        <w:t xml:space="preserve"> sent in secondary WSPR message</w:t>
      </w:r>
      <w:r w:rsidR="00BC016D">
        <w:t>s</w:t>
      </w:r>
      <w:r w:rsidR="0011296C">
        <w:t xml:space="preserve">. </w:t>
      </w:r>
      <w:r w:rsidR="00734619">
        <w:t xml:space="preserve">The </w:t>
      </w:r>
      <w:r w:rsidR="004758A5">
        <w:t>one pulse per second (</w:t>
      </w:r>
      <w:r w:rsidR="00734619">
        <w:t>1PPS</w:t>
      </w:r>
      <w:r w:rsidR="004758A5">
        <w:t>)</w:t>
      </w:r>
      <w:r w:rsidR="00734619">
        <w:t xml:space="preserve"> signal from the GPS</w:t>
      </w:r>
      <w:r w:rsidR="004758A5">
        <w:t xml:space="preserve"> receiver</w:t>
      </w:r>
      <w:r w:rsidR="00030688">
        <w:t>,</w:t>
      </w:r>
      <w:r w:rsidR="00734619">
        <w:t xml:space="preserve"> plus a CALIBRATION </w:t>
      </w:r>
      <w:r w:rsidR="004758A5">
        <w:t>clock</w:t>
      </w:r>
      <w:r w:rsidR="00734619">
        <w:t xml:space="preserve"> signal from the Si53351a fed back to </w:t>
      </w:r>
      <w:r w:rsidR="00D42383">
        <w:t xml:space="preserve">pin </w:t>
      </w:r>
      <w:r w:rsidR="00734619">
        <w:t>D5 on the processor</w:t>
      </w:r>
      <w:r w:rsidR="00030688">
        <w:t>,</w:t>
      </w:r>
      <w:r w:rsidR="00734619">
        <w:t xml:space="preserve"> </w:t>
      </w:r>
      <w:r w:rsidR="00BC016D">
        <w:t xml:space="preserve">implement a software frequency counter, which </w:t>
      </w:r>
      <w:r w:rsidR="00734619">
        <w:t xml:space="preserve">allows for self-calibration of the WSPR transmit frequency with a resolution of around </w:t>
      </w:r>
      <w:r w:rsidR="004758A5">
        <w:t>one</w:t>
      </w:r>
      <w:r w:rsidR="00734619">
        <w:t xml:space="preserve"> H</w:t>
      </w:r>
      <w:r w:rsidR="004758A5">
        <w:t>ert</w:t>
      </w:r>
      <w:r w:rsidR="00734619">
        <w:t>z at 14 Mhz.</w:t>
      </w:r>
    </w:p>
    <w:p w14:paraId="32D6C237" w14:textId="56D863B5" w:rsidR="0011296C" w:rsidRPr="0011296C" w:rsidRDefault="0064555B" w:rsidP="00AF5FAE">
      <w:r>
        <w:t xml:space="preserve">This code was developed for Project Aries, supported by the Ottawa Valley Mobile Radio Club (OVMRC) specifically to meet the needs of our Pico-Balloon project. Throughout this development we have attempted to produce code that may also benefit others, either in whole or part. </w:t>
      </w:r>
    </w:p>
    <w:p w14:paraId="48066491" w14:textId="712489E6" w:rsidR="00AE5D26" w:rsidRDefault="00AE5D26" w:rsidP="00AE5D26">
      <w:pPr>
        <w:pStyle w:val="Heading3"/>
      </w:pPr>
      <w:r>
        <w:t xml:space="preserve">Where can I find the source code? </w:t>
      </w:r>
    </w:p>
    <w:p w14:paraId="21CB34AB" w14:textId="2E3BA94D" w:rsidR="00AE5D26" w:rsidRDefault="00AE5D26" w:rsidP="00AE5D26">
      <w:pPr>
        <w:rPr>
          <w:rStyle w:val="Hyperlink"/>
        </w:rPr>
      </w:pPr>
      <w:r>
        <w:t xml:space="preserve">Orion is freely available in GITHUB under a GPL3 license at this location : </w:t>
      </w:r>
      <w:hyperlink r:id="rId12" w:history="1">
        <w:r w:rsidR="00FA032B" w:rsidRPr="00FA032B">
          <w:rPr>
            <w:rStyle w:val="Hyperlink"/>
          </w:rPr>
          <w:t>https://github.com/ve3wmb/OrionWspr</w:t>
        </w:r>
      </w:hyperlink>
    </w:p>
    <w:p w14:paraId="318BDC6B" w14:textId="0D4ADDFA" w:rsidR="0064555B" w:rsidRDefault="008D3A9E" w:rsidP="00AE5D26">
      <w:r>
        <w:t>In a nutshell</w:t>
      </w:r>
      <w:r w:rsidR="005628E3">
        <w:t>,</w:t>
      </w:r>
      <w:r>
        <w:t xml:space="preserve"> the GPL3 license allows you to do as you see fit with this software so long as you recognize and state the copyright information and provide a copy of the GPL3 license  with any copy or derivative work that you produce and distribute.  </w:t>
      </w:r>
    </w:p>
    <w:p w14:paraId="41DABA5A" w14:textId="0C562E36" w:rsidR="004533F8" w:rsidRDefault="004533F8" w:rsidP="00AE5D26">
      <w:r>
        <w:t xml:space="preserve">See the section titled SOFTWARE LICENSING </w:t>
      </w:r>
      <w:r w:rsidR="008D3A9E">
        <w:t xml:space="preserve">in the Appendix </w:t>
      </w:r>
      <w:r>
        <w:t>for more details on the terms of the GPL</w:t>
      </w:r>
      <w:r w:rsidR="005628E3">
        <w:t xml:space="preserve"> 3</w:t>
      </w:r>
      <w:r>
        <w:t xml:space="preserve"> License</w:t>
      </w:r>
      <w:r w:rsidR="005144E8">
        <w:t xml:space="preserve">. </w:t>
      </w:r>
      <w:r w:rsidR="00BA6737">
        <w:t xml:space="preserve"> </w:t>
      </w:r>
    </w:p>
    <w:p w14:paraId="4951CC41" w14:textId="6215A716" w:rsidR="00D36F95" w:rsidRDefault="00D36F95" w:rsidP="00AE5D26"/>
    <w:p w14:paraId="73B7F026" w14:textId="6A08532F" w:rsidR="00D36F95" w:rsidRDefault="00D36F95" w:rsidP="00D36F95">
      <w:pPr>
        <w:pStyle w:val="Heading3"/>
      </w:pPr>
      <w:r>
        <w:t>What does this document cover?</w:t>
      </w:r>
    </w:p>
    <w:p w14:paraId="005C2DD3" w14:textId="26BEA0AC" w:rsidR="00D36F95" w:rsidRDefault="00D36F95" w:rsidP="00D36F95">
      <w:r>
        <w:t>What I hope to convey to the reader</w:t>
      </w:r>
      <w:r w:rsidR="00B040A7">
        <w:t xml:space="preserve"> in this document</w:t>
      </w:r>
      <w:r>
        <w:t xml:space="preserve"> is an overall understanding of the software features provided by Orion and </w:t>
      </w:r>
      <w:r w:rsidR="0011123B">
        <w:t xml:space="preserve"> sufficient understanding of its configuration to allow potential users to set it up it to run </w:t>
      </w:r>
      <w:r w:rsidR="005144E8">
        <w:t xml:space="preserve">it </w:t>
      </w:r>
      <w:r w:rsidR="0011123B">
        <w:t xml:space="preserve">on their own beacon board, without </w:t>
      </w:r>
      <w:r w:rsidR="00BC016D">
        <w:t xml:space="preserve">significant code </w:t>
      </w:r>
      <w:r w:rsidR="0011123B">
        <w:t xml:space="preserve">modification. </w:t>
      </w:r>
    </w:p>
    <w:p w14:paraId="0B9C70F1" w14:textId="4A98A791" w:rsidR="0011123B" w:rsidRDefault="0011123B" w:rsidP="00D36F95">
      <w:r>
        <w:t xml:space="preserve">I have included some additional information in the Appendix to aid those that might like to modify or adapt the code to their own specific needs. My assumption is that if you are </w:t>
      </w:r>
      <w:r>
        <w:lastRenderedPageBreak/>
        <w:t>going to attempt th</w:t>
      </w:r>
      <w:r w:rsidR="00BC016D">
        <w:t>is</w:t>
      </w:r>
      <w:r>
        <w:t xml:space="preserve">, that you are familiar with Arduino and have some reasonable level of experience in programming </w:t>
      </w:r>
      <w:r w:rsidR="0064555B">
        <w:t>r</w:t>
      </w:r>
      <w:r>
        <w:t xml:space="preserve">eal-time systems in C. </w:t>
      </w:r>
    </w:p>
    <w:p w14:paraId="600A91E3" w14:textId="2BA4ED45" w:rsidR="0011123B" w:rsidRPr="00D36F95" w:rsidRDefault="0011123B" w:rsidP="00D36F95">
      <w:r>
        <w:t>As stated in the terms of the GP</w:t>
      </w:r>
      <w:r w:rsidR="005144E8">
        <w:t>L</w:t>
      </w:r>
      <w:r>
        <w:t>3 licen</w:t>
      </w:r>
      <w:r w:rsidR="008855D8">
        <w:t>s</w:t>
      </w:r>
      <w:r>
        <w:t xml:space="preserve">e, this is free software and as such it comes as is, without any implied </w:t>
      </w:r>
      <w:r w:rsidR="005144E8">
        <w:t>w</w:t>
      </w:r>
      <w:r>
        <w:t>arranty</w:t>
      </w:r>
      <w:r w:rsidR="005144E8">
        <w:t xml:space="preserve"> or support</w:t>
      </w:r>
      <w:r>
        <w:t>. If you ask nic</w:t>
      </w:r>
      <w:r w:rsidR="0064555B">
        <w:t>e</w:t>
      </w:r>
      <w:r>
        <w:t>ly</w:t>
      </w:r>
      <w:r w:rsidR="0064555B">
        <w:t>,</w:t>
      </w:r>
      <w:r>
        <w:t xml:space="preserve"> I will attempt to help you and answer questions</w:t>
      </w:r>
      <w:r w:rsidR="0064555B">
        <w:t xml:space="preserve"> via email</w:t>
      </w:r>
      <w:r>
        <w:t>, time permitting of course</w:t>
      </w:r>
      <w:r w:rsidR="00B040A7">
        <w:t xml:space="preserve">. </w:t>
      </w:r>
      <w:r w:rsidR="0064555B">
        <w:t xml:space="preserve"> </w:t>
      </w:r>
      <w:r w:rsidR="00B040A7">
        <w:t>However,</w:t>
      </w:r>
      <w:r w:rsidR="0064555B">
        <w:t xml:space="preserve"> I can’t teach you how to program </w:t>
      </w:r>
      <w:r w:rsidR="00B040A7">
        <w:t xml:space="preserve">in C </w:t>
      </w:r>
      <w:r w:rsidR="0064555B">
        <w:t>or fix bugs or compile issues in your</w:t>
      </w:r>
      <w:r w:rsidR="00B040A7">
        <w:t xml:space="preserve"> own </w:t>
      </w:r>
      <w:r w:rsidR="0064555B">
        <w:t>code.</w:t>
      </w:r>
    </w:p>
    <w:p w14:paraId="212004A1" w14:textId="03EF12CC" w:rsidR="0046510B" w:rsidRDefault="004533F8" w:rsidP="00B7609E">
      <w:pPr>
        <w:pStyle w:val="Heading1"/>
      </w:pPr>
      <w:r>
        <w:t>Copyright</w:t>
      </w:r>
      <w:r w:rsidR="0046510B">
        <w:t xml:space="preserve">   </w:t>
      </w:r>
    </w:p>
    <w:p w14:paraId="7E331E22" w14:textId="6F8696B8" w:rsidR="00F4290A" w:rsidRDefault="005144E8" w:rsidP="00634AFA">
      <w:r>
        <w:t>Original authors whose software I have utilized in this project, retain the rights to their own code.</w:t>
      </w:r>
      <w:r w:rsidR="00634AFA">
        <w:t xml:space="preserve"> </w:t>
      </w:r>
      <w:r w:rsidR="00BD5E47">
        <w:t>New software</w:t>
      </w:r>
      <w:r>
        <w:t xml:space="preserve"> written for this project</w:t>
      </w:r>
      <w:r w:rsidR="0046510B">
        <w:t xml:space="preserve"> is </w:t>
      </w:r>
      <w:r w:rsidR="008855D8">
        <w:t>c</w:t>
      </w:r>
      <w:r w:rsidR="0046510B">
        <w:t xml:space="preserve">opyright </w:t>
      </w:r>
      <w:r w:rsidR="00BD5E47">
        <w:t xml:space="preserve">© </w:t>
      </w:r>
      <w:r w:rsidR="0046510B">
        <w:t xml:space="preserve">Michael Babineau </w:t>
      </w:r>
      <w:r w:rsidR="00BD5E47">
        <w:t xml:space="preserve"> </w:t>
      </w:r>
      <w:r w:rsidR="008855D8">
        <w:t>(</w:t>
      </w:r>
      <w:r w:rsidR="00BD5E47">
        <w:t>2018-2019</w:t>
      </w:r>
      <w:r w:rsidR="008855D8">
        <w:t>)</w:t>
      </w:r>
      <w:r w:rsidR="00BD5E47">
        <w:t xml:space="preserve"> </w:t>
      </w:r>
      <w:r w:rsidR="00634AFA">
        <w:t>(</w:t>
      </w:r>
      <w:hyperlink r:id="rId13" w:history="1">
        <w:r w:rsidR="002B4138" w:rsidRPr="002F52D9">
          <w:rPr>
            <w:rStyle w:val="Hyperlink"/>
          </w:rPr>
          <w:t>mbabineau.ve3wmb@gmail.com</w:t>
        </w:r>
      </w:hyperlink>
      <w:r w:rsidR="00634AFA">
        <w:t xml:space="preserve">). </w:t>
      </w:r>
    </w:p>
    <w:p w14:paraId="0528FE71" w14:textId="34E4D2B2" w:rsidR="000249F2" w:rsidRDefault="000249F2" w:rsidP="004F281A">
      <w:pPr>
        <w:pStyle w:val="Heading1"/>
      </w:pPr>
      <w:r>
        <w:t>Hardware Requirements</w:t>
      </w:r>
    </w:p>
    <w:p w14:paraId="0FBDB894" w14:textId="77777777" w:rsidR="00B71D79" w:rsidRDefault="000249F2" w:rsidP="000249F2">
      <w:r>
        <w:t>This firmware must be run on an Arduino or an</w:t>
      </w:r>
      <w:r w:rsidR="004533F8">
        <w:t xml:space="preserve"> </w:t>
      </w:r>
      <w:r w:rsidR="00A67299">
        <w:t xml:space="preserve">ATmega328p </w:t>
      </w:r>
      <w:r>
        <w:t xml:space="preserve">microcontroller with the </w:t>
      </w:r>
      <w:r w:rsidR="00A67299">
        <w:t xml:space="preserve">Arduino Pro Mini 8Mhz/3.3v </w:t>
      </w:r>
      <w:r>
        <w:t>Arduino Bootloader installed.</w:t>
      </w:r>
      <w:r w:rsidR="00B71D79">
        <w:t xml:space="preserve"> </w:t>
      </w:r>
    </w:p>
    <w:p w14:paraId="406710B2" w14:textId="47E9DA83" w:rsidR="00B71D79" w:rsidRDefault="00B71D79" w:rsidP="000249F2">
      <w:r>
        <w:t>This code may be modified to run at 16Mhz/5v and if so then it is recommended that you use the Arduino Nano Bootloader. If you wish to use this code on a processor with a non-standard frequency crystal</w:t>
      </w:r>
      <w:r w:rsidR="004758A5">
        <w:t>,</w:t>
      </w:r>
      <w:r>
        <w:t xml:space="preserve"> then you will likely need a custom board configuration file added to your Arduino IDE.  </w:t>
      </w:r>
    </w:p>
    <w:p w14:paraId="123E31AF" w14:textId="6321342E" w:rsidR="000249F2" w:rsidRDefault="000249F2" w:rsidP="000249F2">
      <w:r>
        <w:t xml:space="preserve">I have tried to keep the AVR/Arduino port usage in the implementation configurable via </w:t>
      </w:r>
      <w:r w:rsidRPr="00BF29D2">
        <w:rPr>
          <w:i/>
          <w:iCs/>
        </w:rPr>
        <w:t>#defines</w:t>
      </w:r>
      <w:r>
        <w:t xml:space="preserve"> in a file called </w:t>
      </w:r>
      <w:proofErr w:type="spellStart"/>
      <w:r w:rsidRPr="0035017A">
        <w:rPr>
          <w:u w:val="single"/>
        </w:rPr>
        <w:t>OrionBoardConfig.h</w:t>
      </w:r>
      <w:proofErr w:type="spellEnd"/>
      <w:r>
        <w:t xml:space="preserve"> so that this code can more easily be setup to run on different</w:t>
      </w:r>
      <w:r w:rsidR="004533F8">
        <w:t xml:space="preserve"> hardware</w:t>
      </w:r>
      <w:r w:rsidR="00A67299">
        <w:t xml:space="preserve">. </w:t>
      </w:r>
      <w:r>
        <w:t xml:space="preserve">This was also the motivation for using </w:t>
      </w:r>
      <w:r w:rsidR="00A67299">
        <w:t xml:space="preserve">the </w:t>
      </w:r>
      <w:proofErr w:type="spellStart"/>
      <w:r w:rsidRPr="0035017A">
        <w:rPr>
          <w:u w:val="single"/>
        </w:rPr>
        <w:t>SoftWire.h</w:t>
      </w:r>
      <w:proofErr w:type="spellEnd"/>
      <w:r w:rsidR="00BF29D2">
        <w:t xml:space="preserve"> library as the</w:t>
      </w:r>
      <w:r w:rsidR="00A67299">
        <w:t xml:space="preserve"> software I</w:t>
      </w:r>
      <w:r w:rsidR="00A67299" w:rsidRPr="00937852">
        <w:rPr>
          <w:vertAlign w:val="superscript"/>
        </w:rPr>
        <w:t>2</w:t>
      </w:r>
      <w:r w:rsidR="00A67299">
        <w:t>C solution</w:t>
      </w:r>
      <w:r>
        <w:t xml:space="preserve">. The </w:t>
      </w:r>
      <w:proofErr w:type="spellStart"/>
      <w:r w:rsidRPr="0035017A">
        <w:rPr>
          <w:u w:val="single"/>
        </w:rPr>
        <w:t>SoftWire</w:t>
      </w:r>
      <w:r w:rsidR="00BF29D2" w:rsidRPr="0035017A">
        <w:rPr>
          <w:u w:val="single"/>
        </w:rPr>
        <w:t>.h</w:t>
      </w:r>
      <w:proofErr w:type="spellEnd"/>
      <w:r>
        <w:t xml:space="preserve"> interface mimics the </w:t>
      </w:r>
      <w:proofErr w:type="spellStart"/>
      <w:r w:rsidRPr="0035017A">
        <w:rPr>
          <w:u w:val="single"/>
        </w:rPr>
        <w:t>Wire</w:t>
      </w:r>
      <w:r w:rsidR="00BF29D2" w:rsidRPr="0035017A">
        <w:rPr>
          <w:u w:val="single"/>
        </w:rPr>
        <w:t>.h</w:t>
      </w:r>
      <w:proofErr w:type="spellEnd"/>
      <w:r>
        <w:t xml:space="preserve"> library so switching back to using </w:t>
      </w:r>
      <w:r w:rsidR="007C55D4">
        <w:t>hardware enabled</w:t>
      </w:r>
      <w:r>
        <w:t xml:space="preserve"> I</w:t>
      </w:r>
      <w:r w:rsidRPr="00937852">
        <w:rPr>
          <w:vertAlign w:val="superscript"/>
        </w:rPr>
        <w:t>2</w:t>
      </w:r>
      <w:r>
        <w:t xml:space="preserve">C </w:t>
      </w:r>
      <w:r w:rsidR="00A67299">
        <w:t>via th</w:t>
      </w:r>
      <w:r w:rsidR="00BF29D2">
        <w:t>is</w:t>
      </w:r>
      <w:r w:rsidR="00A67299">
        <w:t xml:space="preserve"> configuration </w:t>
      </w:r>
      <w:r>
        <w:t xml:space="preserve">is </w:t>
      </w:r>
      <w:r w:rsidR="00A67299">
        <w:t xml:space="preserve">very </w:t>
      </w:r>
      <w:r>
        <w:t>simple</w:t>
      </w:r>
      <w:r w:rsidR="00A67299">
        <w:t>, with no code changes needed.</w:t>
      </w:r>
      <w:r w:rsidR="00BC016D">
        <w:t xml:space="preserve"> Th</w:t>
      </w:r>
      <w:r w:rsidR="00BD5E47">
        <w:t>is</w:t>
      </w:r>
      <w:r w:rsidR="00BC016D">
        <w:t xml:space="preserve"> selection is achieved through conditional compilation</w:t>
      </w:r>
      <w:r w:rsidR="00BD5E47">
        <w:t xml:space="preserve"> of the source</w:t>
      </w:r>
      <w:r w:rsidR="00BC016D">
        <w:t xml:space="preserve">. </w:t>
      </w:r>
    </w:p>
    <w:p w14:paraId="03C0A097" w14:textId="53530A59" w:rsidR="00A67299" w:rsidRDefault="00A67299" w:rsidP="000249F2">
      <w:r>
        <w:t>Orion is compatible with QRP</w:t>
      </w:r>
      <w:r w:rsidR="0035017A">
        <w:t xml:space="preserve"> </w:t>
      </w:r>
      <w:r>
        <w:t>LABS U3S clone boards</w:t>
      </w:r>
      <w:r w:rsidR="004533F8">
        <w:t>,</w:t>
      </w:r>
      <w:r>
        <w:t xml:space="preserve"> such as the DL6OW Stella Boards</w:t>
      </w:r>
      <w:r w:rsidR="004533F8">
        <w:t>,</w:t>
      </w:r>
      <w:r>
        <w:t xml:space="preserve"> </w:t>
      </w:r>
      <w:r w:rsidR="008855D8">
        <w:t>and</w:t>
      </w:r>
      <w:r w:rsidR="00DE14A9">
        <w:t xml:space="preserve"> </w:t>
      </w:r>
      <w:r>
        <w:t>the K1FM V1.3 board, all available from OSHPARK</w:t>
      </w:r>
      <w:r w:rsidR="004533F8">
        <w:t xml:space="preserve"> (see</w:t>
      </w:r>
      <w:r w:rsidR="00BD5E47">
        <w:t xml:space="preserve"> the</w:t>
      </w:r>
      <w:r w:rsidR="004533F8">
        <w:t xml:space="preserve"> R</w:t>
      </w:r>
      <w:r w:rsidR="00BD5E47">
        <w:t>ESOURCES</w:t>
      </w:r>
      <w:r w:rsidR="004533F8">
        <w:t xml:space="preserve"> section </w:t>
      </w:r>
      <w:r w:rsidR="00BD5E47">
        <w:t>in</w:t>
      </w:r>
      <w:r w:rsidR="008D3A9E">
        <w:t xml:space="preserve"> the </w:t>
      </w:r>
      <w:r w:rsidR="00BD5E47">
        <w:t>APPENDIX</w:t>
      </w:r>
      <w:r w:rsidR="008D3A9E">
        <w:t xml:space="preserve"> </w:t>
      </w:r>
      <w:r w:rsidR="004533F8">
        <w:t xml:space="preserve">for links). </w:t>
      </w:r>
    </w:p>
    <w:p w14:paraId="35D4FBBB" w14:textId="5CBE4869" w:rsidR="00A67299" w:rsidRDefault="00A67299" w:rsidP="000249F2">
      <w:r>
        <w:t xml:space="preserve">Orion supports either hardware serial or software serial (using </w:t>
      </w:r>
      <w:r w:rsidR="00DE14A9">
        <w:t xml:space="preserve">the </w:t>
      </w:r>
      <w:proofErr w:type="spellStart"/>
      <w:r w:rsidRPr="00DE14A9">
        <w:rPr>
          <w:u w:val="single"/>
        </w:rPr>
        <w:t>N</w:t>
      </w:r>
      <w:r w:rsidR="004F7332" w:rsidRPr="00DE14A9">
        <w:rPr>
          <w:u w:val="single"/>
        </w:rPr>
        <w:t>eo</w:t>
      </w:r>
      <w:r w:rsidRPr="00DE14A9">
        <w:rPr>
          <w:u w:val="single"/>
        </w:rPr>
        <w:t>SWSerial</w:t>
      </w:r>
      <w:proofErr w:type="spellEnd"/>
      <w:r w:rsidR="00DE14A9">
        <w:rPr>
          <w:u w:val="single"/>
        </w:rPr>
        <w:t xml:space="preserve"> </w:t>
      </w:r>
      <w:r w:rsidR="00DE14A9" w:rsidRPr="00BD5E47">
        <w:t>library</w:t>
      </w:r>
      <w:r>
        <w:t>) to communicate with the GP</w:t>
      </w:r>
      <w:r w:rsidR="00C139EC">
        <w:t>S</w:t>
      </w:r>
      <w:r>
        <w:t xml:space="preserve"> module at a default 9600 baud. It assumes that whichever option is used for GPS communication, the opposite is used for the debug serial port connection. </w:t>
      </w:r>
    </w:p>
    <w:p w14:paraId="6B9B233C" w14:textId="65EAD518" w:rsidR="00871F71" w:rsidRPr="004533F8" w:rsidRDefault="00A67299" w:rsidP="004533F8">
      <w:r>
        <w:t xml:space="preserve">Orion also supports the use of </w:t>
      </w:r>
      <w:r w:rsidR="004533F8">
        <w:t xml:space="preserve">pin </w:t>
      </w:r>
      <w:r>
        <w:t>D2/D3 External Interrupts or Pin Change Interrupts on another</w:t>
      </w:r>
      <w:r w:rsidR="00DC51BA">
        <w:t xml:space="preserve"> user-defined</w:t>
      </w:r>
      <w:r>
        <w:t xml:space="preserve"> pin to </w:t>
      </w:r>
      <w:r w:rsidR="00DC51BA">
        <w:t xml:space="preserve">handle sampling of the CALIBRATION </w:t>
      </w:r>
      <w:r w:rsidR="004758A5">
        <w:t>clock</w:t>
      </w:r>
      <w:r w:rsidR="00DC51BA">
        <w:t xml:space="preserve"> output from the Si5351a for the CALIBRATION feature. To utilize CALIBRATION the board must route the </w:t>
      </w:r>
      <w:r w:rsidR="00DC51BA">
        <w:lastRenderedPageBreak/>
        <w:t xml:space="preserve">GPS 1PP signal to D5 on the processor, as this is the external counter input for the T1 Timer/Counter. Without </w:t>
      </w:r>
      <w:r w:rsidR="00235713">
        <w:t>this connection</w:t>
      </w:r>
      <w:r w:rsidR="00DC51BA">
        <w:t xml:space="preserve">, self-calibration is not possible. </w:t>
      </w:r>
    </w:p>
    <w:p w14:paraId="4D1DD3FB" w14:textId="2D582759" w:rsidR="00EA648E" w:rsidRDefault="00EA648E" w:rsidP="00EA648E">
      <w:pPr>
        <w:pStyle w:val="Heading1"/>
      </w:pPr>
      <w:r>
        <w:t>Orion Feature</w:t>
      </w:r>
      <w:r w:rsidR="00285E20">
        <w:t xml:space="preserve"> Details</w:t>
      </w:r>
    </w:p>
    <w:p w14:paraId="145E123D" w14:textId="20CD1A1A" w:rsidR="00BE427C" w:rsidRDefault="00BE427C" w:rsidP="00BE427C">
      <w:pPr>
        <w:pStyle w:val="Heading2"/>
      </w:pPr>
      <w:r>
        <w:t>Board COnfiguration</w:t>
      </w:r>
    </w:p>
    <w:p w14:paraId="01159AF4" w14:textId="4077193B" w:rsidR="00210F82" w:rsidRDefault="00210F82" w:rsidP="00210F82">
      <w:r>
        <w:t xml:space="preserve">Board configuration is a </w:t>
      </w:r>
      <w:r w:rsidR="009C69BD">
        <w:t>capability</w:t>
      </w:r>
      <w:r>
        <w:t xml:space="preserve"> that allows Orion to be easily adapted to different beacon board</w:t>
      </w:r>
      <w:r w:rsidR="00E25CE5">
        <w:t xml:space="preserve"> layouts</w:t>
      </w:r>
      <w:r>
        <w:t xml:space="preserve">. It defines a series of parameters that are used during both compilation and execution of the code to allow the software to adapt itself to the particulars of a specific board, with little or no </w:t>
      </w:r>
      <w:r w:rsidR="00BC016D">
        <w:t>user</w:t>
      </w:r>
      <w:r>
        <w:t xml:space="preserve"> changes required to the code itself. The differences that it supports are:</w:t>
      </w:r>
    </w:p>
    <w:p w14:paraId="776F261E" w14:textId="4742420D" w:rsidR="00210F82" w:rsidRDefault="00210F82" w:rsidP="00210F82">
      <w:pPr>
        <w:pStyle w:val="ListParagraph"/>
        <w:numPr>
          <w:ilvl w:val="0"/>
          <w:numId w:val="17"/>
        </w:numPr>
      </w:pPr>
      <w:r>
        <w:t>Hardware or software I</w:t>
      </w:r>
      <w:r w:rsidRPr="00D44C37">
        <w:rPr>
          <w:vertAlign w:val="superscript"/>
        </w:rPr>
        <w:t>2</w:t>
      </w:r>
      <w:r>
        <w:t>C to communicate with the Si5351a</w:t>
      </w:r>
      <w:r w:rsidR="00D44C37">
        <w:t xml:space="preserve"> clock generator</w:t>
      </w:r>
    </w:p>
    <w:p w14:paraId="0009A6E6" w14:textId="71C59A56" w:rsidR="00210F82" w:rsidRDefault="00210F82" w:rsidP="00210F82">
      <w:pPr>
        <w:pStyle w:val="ListParagraph"/>
        <w:numPr>
          <w:ilvl w:val="0"/>
          <w:numId w:val="17"/>
        </w:numPr>
      </w:pPr>
      <w:r>
        <w:t xml:space="preserve">Hardware or software serial to talk to the GPS </w:t>
      </w:r>
      <w:r w:rsidR="00D44C37">
        <w:t>module</w:t>
      </w:r>
    </w:p>
    <w:p w14:paraId="19C35389" w14:textId="4C745927" w:rsidR="00210F82" w:rsidRDefault="00210F82" w:rsidP="00210F82">
      <w:pPr>
        <w:pStyle w:val="ListParagraph"/>
        <w:numPr>
          <w:ilvl w:val="0"/>
          <w:numId w:val="17"/>
        </w:numPr>
      </w:pPr>
      <w:r>
        <w:t xml:space="preserve">Hardware or software serial for debug </w:t>
      </w:r>
      <w:r w:rsidR="009C69BD">
        <w:t>output</w:t>
      </w:r>
    </w:p>
    <w:p w14:paraId="7B2449F6" w14:textId="77777777" w:rsidR="00210F82" w:rsidRDefault="00210F82" w:rsidP="00210F82">
      <w:pPr>
        <w:pStyle w:val="ListParagraph"/>
        <w:numPr>
          <w:ilvl w:val="0"/>
          <w:numId w:val="17"/>
        </w:numPr>
      </w:pPr>
      <w:r>
        <w:t>Pin wiring configurations for the Si5351a clocks</w:t>
      </w:r>
    </w:p>
    <w:p w14:paraId="69092032" w14:textId="44D82819" w:rsidR="00210F82" w:rsidRDefault="00210F82" w:rsidP="00210F82">
      <w:pPr>
        <w:pStyle w:val="ListParagraph"/>
        <w:numPr>
          <w:ilvl w:val="0"/>
          <w:numId w:val="17"/>
        </w:numPr>
      </w:pPr>
      <w:r>
        <w:t xml:space="preserve">The use of </w:t>
      </w:r>
      <w:r w:rsidR="00DE14A9">
        <w:t xml:space="preserve">either </w:t>
      </w:r>
      <w:r>
        <w:t>External</w:t>
      </w:r>
      <w:r w:rsidR="00DE14A9">
        <w:t xml:space="preserve"> interrupts or</w:t>
      </w:r>
      <w:r>
        <w:t xml:space="preserve"> </w:t>
      </w:r>
      <w:proofErr w:type="spellStart"/>
      <w:r>
        <w:t>PinChange</w:t>
      </w:r>
      <w:proofErr w:type="spellEnd"/>
      <w:r>
        <w:t xml:space="preserve"> interrupts for </w:t>
      </w:r>
      <w:r w:rsidR="00D44C37">
        <w:t xml:space="preserve">utilization of </w:t>
      </w:r>
      <w:r>
        <w:t xml:space="preserve"> the GPS 1PPs  signal as a time</w:t>
      </w:r>
      <w:r w:rsidR="009C69BD">
        <w:t>-</w:t>
      </w:r>
      <w:r>
        <w:t xml:space="preserve">base for CALIBRATION </w:t>
      </w:r>
      <w:r w:rsidR="009C69BD">
        <w:t>(</w:t>
      </w:r>
      <w:r w:rsidR="00DE14A9">
        <w:t>E</w:t>
      </w:r>
      <w:r w:rsidR="009C69BD">
        <w:t xml:space="preserve">xternal </w:t>
      </w:r>
      <w:r w:rsidR="00DE14A9">
        <w:t>interrupts use</w:t>
      </w:r>
      <w:r w:rsidR="009C69BD">
        <w:t xml:space="preserve"> pin D2,D3 and </w:t>
      </w:r>
      <w:proofErr w:type="spellStart"/>
      <w:r w:rsidR="009C69BD">
        <w:t>PinChange</w:t>
      </w:r>
      <w:proofErr w:type="spellEnd"/>
      <w:r w:rsidR="009C69BD">
        <w:t xml:space="preserve"> </w:t>
      </w:r>
      <w:r w:rsidR="00DE14A9">
        <w:t xml:space="preserve">interrupts are used </w:t>
      </w:r>
      <w:r w:rsidR="009C69BD">
        <w:t xml:space="preserve">for others). </w:t>
      </w:r>
    </w:p>
    <w:p w14:paraId="174695EA" w14:textId="20DC575A" w:rsidR="009C69BD" w:rsidRDefault="009C69BD" w:rsidP="00210F82">
      <w:pPr>
        <w:pStyle w:val="ListParagraph"/>
        <w:numPr>
          <w:ilvl w:val="0"/>
          <w:numId w:val="17"/>
        </w:numPr>
      </w:pPr>
      <w:r>
        <w:t>Temperature sensor configuration (currently supports</w:t>
      </w:r>
      <w:r w:rsidR="00D44C37">
        <w:t xml:space="preserve"> processor</w:t>
      </w:r>
      <w:r>
        <w:t xml:space="preserve"> internal, or external TMP-36 or 1-wire DS1820).</w:t>
      </w:r>
    </w:p>
    <w:p w14:paraId="2ABBC633" w14:textId="0FD3D8FC" w:rsidR="009C69BD" w:rsidRDefault="009C69BD" w:rsidP="00210F82">
      <w:pPr>
        <w:pStyle w:val="ListParagraph"/>
        <w:numPr>
          <w:ilvl w:val="0"/>
          <w:numId w:val="17"/>
        </w:numPr>
      </w:pPr>
      <w:r>
        <w:t xml:space="preserve">Initial correction factor for Si5351a clock to be used on startup (this is modified on the fly during subsequent self-calibration cycles). </w:t>
      </w:r>
    </w:p>
    <w:p w14:paraId="2D8413FE" w14:textId="6BD3D71B" w:rsidR="00D44C37" w:rsidRDefault="009C69BD" w:rsidP="009C69BD">
      <w:pPr>
        <w:ind w:left="60"/>
      </w:pPr>
      <w:r>
        <w:t xml:space="preserve">This capability is provided by the file </w:t>
      </w:r>
      <w:proofErr w:type="spellStart"/>
      <w:r w:rsidRPr="00DE14A9">
        <w:rPr>
          <w:u w:val="single"/>
        </w:rPr>
        <w:t>OrionBoardConfig.h</w:t>
      </w:r>
      <w:proofErr w:type="spellEnd"/>
      <w:r w:rsidR="00D44C37">
        <w:t xml:space="preserve"> and allows us to support both U3S clone boards such as the Dl6OW boards</w:t>
      </w:r>
      <w:r w:rsidR="00A772F1">
        <w:t>,</w:t>
      </w:r>
      <w:r w:rsidR="00D44C37">
        <w:t xml:space="preserve"> as well as the K1FM V1.3 boards without changing any actual code. </w:t>
      </w:r>
      <w:r w:rsidR="00414B3E">
        <w:t xml:space="preserve">Examples </w:t>
      </w:r>
      <w:r w:rsidR="00A017C0">
        <w:t xml:space="preserve">can be found in the folder </w:t>
      </w:r>
      <w:proofErr w:type="spellStart"/>
      <w:r w:rsidR="00A017C0" w:rsidRPr="00DE14A9">
        <w:rPr>
          <w:u w:val="single"/>
        </w:rPr>
        <w:t>board_config_files</w:t>
      </w:r>
      <w:proofErr w:type="spellEnd"/>
      <w:r w:rsidR="00A017C0">
        <w:rPr>
          <w:b/>
          <w:bCs/>
        </w:rPr>
        <w:t xml:space="preserve"> </w:t>
      </w:r>
      <w:r w:rsidR="00A017C0" w:rsidRPr="00A017C0">
        <w:t xml:space="preserve">within the </w:t>
      </w:r>
      <w:proofErr w:type="spellStart"/>
      <w:r w:rsidR="00A017C0" w:rsidRPr="00A017C0">
        <w:t>GI</w:t>
      </w:r>
      <w:r w:rsidR="00A772F1">
        <w:t>Thub</w:t>
      </w:r>
      <w:proofErr w:type="spellEnd"/>
      <w:r w:rsidR="00A017C0" w:rsidRPr="00A017C0">
        <w:t xml:space="preserve"> project.</w:t>
      </w:r>
    </w:p>
    <w:p w14:paraId="69E6C67A" w14:textId="7C2BB4F6" w:rsidR="009C69BD" w:rsidRPr="00210F82" w:rsidRDefault="00D44C37" w:rsidP="009C69BD">
      <w:pPr>
        <w:ind w:left="60"/>
      </w:pPr>
      <w:r>
        <w:t>M</w:t>
      </w:r>
      <w:r w:rsidR="009C69BD">
        <w:t xml:space="preserve">ore details on parameter configuration and customizations are covered in the section </w:t>
      </w:r>
      <w:r>
        <w:t xml:space="preserve">CONFIGURING ORION. </w:t>
      </w:r>
      <w:r w:rsidR="009C69BD">
        <w:t xml:space="preserve"> </w:t>
      </w:r>
    </w:p>
    <w:p w14:paraId="6536C71C" w14:textId="77777777" w:rsidR="00BE427C" w:rsidRPr="00BE427C" w:rsidRDefault="00BE427C" w:rsidP="00BE427C"/>
    <w:p w14:paraId="1D61A19C" w14:textId="1F50FF43" w:rsidR="00B71D3A" w:rsidRDefault="00B71D3A" w:rsidP="00536814">
      <w:pPr>
        <w:pStyle w:val="Heading2"/>
      </w:pPr>
      <w:r>
        <w:t>BEACON Scheduler</w:t>
      </w:r>
    </w:p>
    <w:p w14:paraId="3AFDE7ED" w14:textId="7A3A9ADF" w:rsidR="0022182C" w:rsidRDefault="00B71D3A" w:rsidP="00B71D3A">
      <w:r>
        <w:t xml:space="preserve">Orion uses a fixed scheme for scheduling </w:t>
      </w:r>
      <w:r w:rsidR="00D618DB">
        <w:t xml:space="preserve">WSPR </w:t>
      </w:r>
      <w:r>
        <w:t xml:space="preserve">transmissions based on a </w:t>
      </w:r>
      <w:r w:rsidR="00BD5E47">
        <w:t xml:space="preserve">ten </w:t>
      </w:r>
      <w:r>
        <w:t xml:space="preserve">minute transmission cycle.  The scheduler is implemented by a function called </w:t>
      </w:r>
      <w:proofErr w:type="spellStart"/>
      <w:r w:rsidRPr="00B71D3A">
        <w:rPr>
          <w:i/>
          <w:iCs/>
        </w:rPr>
        <w:t>orion_scheduler</w:t>
      </w:r>
      <w:proofErr w:type="spellEnd"/>
      <w:r w:rsidRPr="00B71D3A">
        <w:rPr>
          <w:i/>
          <w:iCs/>
        </w:rPr>
        <w:t>()</w:t>
      </w:r>
      <w:r w:rsidR="004758A5">
        <w:rPr>
          <w:i/>
          <w:iCs/>
        </w:rPr>
        <w:t xml:space="preserve"> </w:t>
      </w:r>
      <w:r w:rsidR="004758A5" w:rsidRPr="004758A5">
        <w:t xml:space="preserve">located in the main file </w:t>
      </w:r>
      <w:proofErr w:type="spellStart"/>
      <w:r w:rsidR="004758A5" w:rsidRPr="004758A5">
        <w:rPr>
          <w:u w:val="single"/>
        </w:rPr>
        <w:t>OrionWspr.ino</w:t>
      </w:r>
      <w:proofErr w:type="spellEnd"/>
      <w:r w:rsidRPr="004758A5">
        <w:rPr>
          <w:u w:val="single"/>
        </w:rPr>
        <w:t>.</w:t>
      </w:r>
      <w:r>
        <w:t xml:space="preserve"> </w:t>
      </w:r>
      <w:r w:rsidR="0022182C">
        <w:t xml:space="preserve">It generates </w:t>
      </w:r>
      <w:r w:rsidR="00DE14A9">
        <w:t xml:space="preserve">time </w:t>
      </w:r>
      <w:r w:rsidR="0022182C" w:rsidRPr="00DE14A9">
        <w:t xml:space="preserve">events </w:t>
      </w:r>
      <w:r w:rsidR="0022182C">
        <w:t xml:space="preserve">at fixed </w:t>
      </w:r>
      <w:r w:rsidR="00896383">
        <w:t>intervals</w:t>
      </w:r>
      <w:r w:rsidR="0022182C">
        <w:t xml:space="preserve"> according to the ti</w:t>
      </w:r>
      <w:r w:rsidR="00896383">
        <w:t>me</w:t>
      </w:r>
      <w:r w:rsidR="0022182C">
        <w:t xml:space="preserve"> provided by the </w:t>
      </w:r>
      <w:r w:rsidR="004758A5">
        <w:t xml:space="preserve">Orion </w:t>
      </w:r>
      <w:r w:rsidR="0022182C">
        <w:t>software system clock</w:t>
      </w:r>
      <w:r w:rsidR="004758A5">
        <w:t xml:space="preserve">, which is implemented using the </w:t>
      </w:r>
      <w:proofErr w:type="spellStart"/>
      <w:r w:rsidR="004758A5" w:rsidRPr="00A23B52">
        <w:rPr>
          <w:u w:val="single"/>
        </w:rPr>
        <w:t>Time.h</w:t>
      </w:r>
      <w:proofErr w:type="spellEnd"/>
      <w:r w:rsidR="004758A5">
        <w:t xml:space="preserve"> library</w:t>
      </w:r>
      <w:r w:rsidR="00BD5E47">
        <w:t>.</w:t>
      </w:r>
      <w:r w:rsidR="004758A5">
        <w:t xml:space="preserve"> </w:t>
      </w:r>
      <w:r w:rsidR="00BD5E47">
        <w:t>The Orion system clock</w:t>
      </w:r>
      <w:r w:rsidR="004758A5">
        <w:t xml:space="preserve"> provides a Unix-like time function based on Epoch</w:t>
      </w:r>
      <w:r w:rsidR="00A23B52">
        <w:t xml:space="preserve"> </w:t>
      </w:r>
      <w:r w:rsidR="004758A5">
        <w:t>time</w:t>
      </w:r>
      <w:r w:rsidR="000912C2">
        <w:t xml:space="preserve"> (</w:t>
      </w:r>
      <w:r w:rsidR="00A23B52">
        <w:t>s</w:t>
      </w:r>
      <w:r w:rsidR="000912C2">
        <w:t xml:space="preserve">econds since </w:t>
      </w:r>
      <w:r w:rsidR="00A23B52">
        <w:t xml:space="preserve">00:00 UTC on </w:t>
      </w:r>
      <w:r w:rsidR="000912C2">
        <w:t xml:space="preserve">January 1, 1970). </w:t>
      </w:r>
    </w:p>
    <w:p w14:paraId="015D7307" w14:textId="2A12BD14" w:rsidR="00B71D3A" w:rsidRDefault="00B71D3A" w:rsidP="00B71D3A">
      <w:r>
        <w:lastRenderedPageBreak/>
        <w:t xml:space="preserve"> In a nutshell, primary WSPR transmissions are triggered at </w:t>
      </w:r>
      <w:r w:rsidR="008C3225">
        <w:t>one</w:t>
      </w:r>
      <w:r>
        <w:t xml:space="preserve"> second after hh:00, hh:10, hh:20, hh:30, hh:40, hh:50, where </w:t>
      </w:r>
      <w:proofErr w:type="spellStart"/>
      <w:r>
        <w:t>hh</w:t>
      </w:r>
      <w:proofErr w:type="spellEnd"/>
      <w:r>
        <w:t xml:space="preserve"> is the hour. </w:t>
      </w:r>
      <w:r w:rsidR="0075082A">
        <w:t>(</w:t>
      </w:r>
      <w:r w:rsidR="00DE14A9">
        <w:t>n</w:t>
      </w:r>
      <w:r w:rsidR="0075082A">
        <w:t xml:space="preserve">ote that WSPR transmissions must always begin at one second after an even minute). </w:t>
      </w:r>
      <w:r>
        <w:t xml:space="preserve">These are normal </w:t>
      </w:r>
      <w:r w:rsidR="00A23B52">
        <w:t>t</w:t>
      </w:r>
      <w:r>
        <w:t>ype</w:t>
      </w:r>
      <w:r w:rsidR="008C3225">
        <w:t>-</w:t>
      </w:r>
      <w:r>
        <w:t xml:space="preserve">1 WSPR messages </w:t>
      </w:r>
      <w:r w:rsidR="008C3225">
        <w:t xml:space="preserve">but </w:t>
      </w:r>
      <w:r>
        <w:t>with the dBm field overwritten with a value representing the encoded 5</w:t>
      </w:r>
      <w:r w:rsidRPr="00B71D3A">
        <w:rPr>
          <w:vertAlign w:val="superscript"/>
        </w:rPr>
        <w:t>th</w:t>
      </w:r>
      <w:r>
        <w:t xml:space="preserve"> and 6</w:t>
      </w:r>
      <w:r w:rsidRPr="00B71D3A">
        <w:rPr>
          <w:vertAlign w:val="superscript"/>
        </w:rPr>
        <w:t>th</w:t>
      </w:r>
      <w:r>
        <w:t xml:space="preserve"> characters of the Maiden</w:t>
      </w:r>
      <w:r w:rsidR="008C3225">
        <w:t xml:space="preserve">head Grid Square, calculated based on the position information (latitude/longitude) data received from the GPS </w:t>
      </w:r>
      <w:r w:rsidR="00A23B52">
        <w:t xml:space="preserve">receiver </w:t>
      </w:r>
      <w:r w:rsidR="008C3225">
        <w:t xml:space="preserve">prior to transmission. </w:t>
      </w:r>
      <w:r w:rsidR="00950ADF">
        <w:t xml:space="preserve">Note that the first four characters of the Maidenhead Grid are already included in type-1 messages in the GRID field. </w:t>
      </w:r>
      <w:r w:rsidR="008C3225">
        <w:t xml:space="preserve">At one second after hh:02, hh:12, hh:22, hh:32, hh:42 and hh:52, a secondary </w:t>
      </w:r>
      <w:r w:rsidR="00A23B52">
        <w:t>t</w:t>
      </w:r>
      <w:r w:rsidR="008C3225">
        <w:t>ype</w:t>
      </w:r>
      <w:r w:rsidR="00D618DB">
        <w:t>-</w:t>
      </w:r>
      <w:r w:rsidR="008C3225">
        <w:t xml:space="preserve">1 WSPR message is transmitted with the dBm field </w:t>
      </w:r>
      <w:r>
        <w:t xml:space="preserve"> </w:t>
      </w:r>
      <w:r w:rsidR="008C3225">
        <w:t xml:space="preserve">overwritten with a value representing the encoded voltage, temperature or altitude, depending on the specific timeslot and as </w:t>
      </w:r>
      <w:r w:rsidR="001A5C26">
        <w:t>shown</w:t>
      </w:r>
      <w:r w:rsidR="008C3225">
        <w:t xml:space="preserve"> in  </w:t>
      </w:r>
      <w:r w:rsidR="00896383">
        <w:t>Figure 1 : Orion Beacon Schedule</w:t>
      </w:r>
      <w:r w:rsidR="008C3225">
        <w:t>.</w:t>
      </w:r>
    </w:p>
    <w:p w14:paraId="1C979949" w14:textId="65312B78" w:rsidR="008C3225" w:rsidRPr="00D618DB" w:rsidRDefault="008C3225" w:rsidP="008C3225">
      <w:pPr>
        <w:pStyle w:val="Photo"/>
        <w:rPr>
          <w:b/>
          <w:bCs/>
        </w:rPr>
      </w:pPr>
      <w:r w:rsidRPr="00D618DB">
        <w:rPr>
          <w:b/>
          <w:bCs/>
          <w:noProof/>
        </w:rPr>
        <w:drawing>
          <wp:anchor distT="0" distB="0" distL="114300" distR="114300" simplePos="0" relativeHeight="251658240" behindDoc="0" locked="0" layoutInCell="1" allowOverlap="1" wp14:anchorId="5296502C" wp14:editId="11CCC527">
            <wp:simplePos x="0" y="0"/>
            <wp:positionH relativeFrom="column">
              <wp:posOffset>0</wp:posOffset>
            </wp:positionH>
            <wp:positionV relativeFrom="paragraph">
              <wp:posOffset>0</wp:posOffset>
            </wp:positionV>
            <wp:extent cx="5486400" cy="5486400"/>
            <wp:effectExtent l="0" t="0" r="0" b="0"/>
            <wp:wrapTopAndBottom/>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ionTXScheduleClock.png"/>
                    <pic:cNvPicPr/>
                  </pic:nvPicPr>
                  <pic:blipFill>
                    <a:blip r:embed="rId14">
                      <a:extLst>
                        <a:ext uri="{28A0092B-C50C-407E-A947-70E740481C1C}">
                          <a14:useLocalDpi xmlns:a14="http://schemas.microsoft.com/office/drawing/2010/main"/>
                        </a:ext>
                      </a:extLst>
                    </a:blip>
                    <a:stretch>
                      <a:fillRect/>
                    </a:stretch>
                  </pic:blipFill>
                  <pic:spPr>
                    <a:xfrm>
                      <a:off x="0" y="0"/>
                      <a:ext cx="5486400" cy="5486400"/>
                    </a:xfrm>
                    <a:prstGeom prst="rect">
                      <a:avLst/>
                    </a:prstGeom>
                  </pic:spPr>
                </pic:pic>
              </a:graphicData>
            </a:graphic>
          </wp:anchor>
        </w:drawing>
      </w:r>
      <w:r w:rsidRPr="00D618DB">
        <w:rPr>
          <w:b/>
          <w:bCs/>
        </w:rPr>
        <w:t xml:space="preserve">Figure 1 : </w:t>
      </w:r>
      <w:r w:rsidR="00D618DB" w:rsidRPr="00D618DB">
        <w:rPr>
          <w:b/>
          <w:bCs/>
        </w:rPr>
        <w:t>Orion Beacon Schedule</w:t>
      </w:r>
    </w:p>
    <w:p w14:paraId="2A5D94A7" w14:textId="54B753DA" w:rsidR="00D618DB" w:rsidRDefault="00D618DB" w:rsidP="00D618DB">
      <w:r>
        <w:lastRenderedPageBreak/>
        <w:t>With reference to Figure 1, each colored pie-slice represents a WSPR transmission.  The green slices are the primary transmissions which encode the 5</w:t>
      </w:r>
      <w:r w:rsidRPr="00D618DB">
        <w:rPr>
          <w:vertAlign w:val="superscript"/>
        </w:rPr>
        <w:t>th</w:t>
      </w:r>
      <w:r>
        <w:t xml:space="preserve"> and 6</w:t>
      </w:r>
      <w:r w:rsidRPr="00D618DB">
        <w:rPr>
          <w:vertAlign w:val="superscript"/>
        </w:rPr>
        <w:t>th</w:t>
      </w:r>
      <w:r>
        <w:t xml:space="preserve"> characters of the Maidenhead Grid (POS </w:t>
      </w:r>
      <w:r w:rsidR="001A5C26">
        <w:t>means</w:t>
      </w:r>
      <w:r>
        <w:t xml:space="preserve"> position) into the dBm </w:t>
      </w:r>
      <w:r w:rsidR="00235713">
        <w:t xml:space="preserve">message </w:t>
      </w:r>
      <w:r>
        <w:t xml:space="preserve">field. The blue, yellow or red slices represent secondary WSPR Transmissions which encode altitude (ALT), voltage (VOLT) and temperature (TEMP) </w:t>
      </w:r>
      <w:r w:rsidR="00235713">
        <w:t>into this same field</w:t>
      </w:r>
      <w:r>
        <w:t xml:space="preserve">. Details of this encoding scheme are explained in the TELEMETRY section of this document. Also note that between the secondary transmission of one cycle and the primary transmission of the next cycle there is an approximate </w:t>
      </w:r>
      <w:r w:rsidR="004F283F">
        <w:t>four-minute</w:t>
      </w:r>
      <w:r>
        <w:t xml:space="preserve"> interval during which self-calibration of the WSPR transmitter </w:t>
      </w:r>
      <w:r w:rsidR="00A23B52">
        <w:t xml:space="preserve">frequency </w:t>
      </w:r>
      <w:r>
        <w:t xml:space="preserve">takes place. This is detailed in the </w:t>
      </w:r>
      <w:r w:rsidR="0022182C">
        <w:t xml:space="preserve">section titled </w:t>
      </w:r>
      <w:r>
        <w:t xml:space="preserve">CALIBRATION. </w:t>
      </w:r>
    </w:p>
    <w:p w14:paraId="261ED4E9" w14:textId="33CA380E" w:rsidR="00BE427C" w:rsidRDefault="0022182C" w:rsidP="00D618DB">
      <w:r>
        <w:t>What is not show in Figure 1 is that the scheduler also triggers the re-sync</w:t>
      </w:r>
      <w:r w:rsidR="00896383">
        <w:t>hronization</w:t>
      </w:r>
      <w:r>
        <w:t xml:space="preserve"> of the Orion software system clock at regular intervals, one minute prior to the primary WSPR transmissions. </w:t>
      </w:r>
      <w:r w:rsidR="00BE427C">
        <w:t xml:space="preserve">The software system clock time is only reset if the time data in the current GPS fix is considered valid. </w:t>
      </w:r>
      <w:r>
        <w:t xml:space="preserve">This </w:t>
      </w:r>
      <w:r w:rsidR="00896383">
        <w:t xml:space="preserve">same </w:t>
      </w:r>
      <w:r>
        <w:t xml:space="preserve">event also triggers the collection of </w:t>
      </w:r>
      <w:r w:rsidR="00BE427C">
        <w:t>current</w:t>
      </w:r>
      <w:r>
        <w:t xml:space="preserve"> telemetry data for use in the next WSPR transmission cycle (</w:t>
      </w:r>
      <w:r w:rsidR="00BE427C">
        <w:t xml:space="preserve">i.e. data </w:t>
      </w:r>
      <w:r>
        <w:t xml:space="preserve">for both primary and secondary messages). </w:t>
      </w:r>
    </w:p>
    <w:p w14:paraId="5C230E9A" w14:textId="3379558A" w:rsidR="00030688" w:rsidRPr="00B71D3A" w:rsidRDefault="00030688" w:rsidP="00D618DB">
      <w:r>
        <w:t>As stated previously this transmission schedule imposed by the scheduler is fixed in the code</w:t>
      </w:r>
      <w:r w:rsidR="00B063A8">
        <w:t>. In future we will investigate making this more flexible and more easily configurable to suit the needs of anyone wishing to modify the behavior without making code changes.</w:t>
      </w:r>
    </w:p>
    <w:p w14:paraId="1DFB506F" w14:textId="4A43503D" w:rsidR="0075082A" w:rsidRDefault="0075082A" w:rsidP="0075082A">
      <w:pPr>
        <w:pStyle w:val="Heading2"/>
      </w:pPr>
      <w:r>
        <w:t>Park</w:t>
      </w:r>
    </w:p>
    <w:p w14:paraId="20781415" w14:textId="7F1B172B" w:rsidR="002371A5" w:rsidRPr="0075082A" w:rsidRDefault="0075082A" w:rsidP="0075082A">
      <w:r>
        <w:t>The QRP Labs U3S beacon transmitter implements a feature called PARK MODE which is used to keep the Si5351a temperatur</w:t>
      </w:r>
      <w:r w:rsidR="00BD5E47">
        <w:t>e</w:t>
      </w:r>
      <w:r>
        <w:t xml:space="preserve"> consistent during idle periods where the beacon is not transmitting or self-calibrating. In Orion we implement a very simplistic sub-set of the </w:t>
      </w:r>
      <w:r w:rsidR="002371A5">
        <w:t>QRP LAB</w:t>
      </w:r>
      <w:r w:rsidR="00950ADF">
        <w:t>’</w:t>
      </w:r>
      <w:r w:rsidR="002371A5">
        <w:t xml:space="preserve">s </w:t>
      </w:r>
      <w:r>
        <w:t>PARK MODE feature set which we refer to simply as PARK.  PARK on Orion simply ensures that when the Si5351a is otherwise id</w:t>
      </w:r>
      <w:r w:rsidR="00F02E7B">
        <w:t>l</w:t>
      </w:r>
      <w:r>
        <w:t xml:space="preserve">e, it is transmitting a carrier on the PARK </w:t>
      </w:r>
      <w:r w:rsidR="002371A5">
        <w:t>clock</w:t>
      </w:r>
      <w:r>
        <w:t xml:space="preserve"> (defined by parameter </w:t>
      </w:r>
      <w:r w:rsidRPr="00E25CE5">
        <w:rPr>
          <w:b/>
          <w:bCs/>
        </w:rPr>
        <w:t>SI5351A_PARK_CLK_NUM</w:t>
      </w:r>
      <w:r>
        <w:t xml:space="preserve">) using a frequency defined by the parameter </w:t>
      </w:r>
      <w:r w:rsidRPr="00E25CE5">
        <w:rPr>
          <w:b/>
          <w:bCs/>
        </w:rPr>
        <w:t>PARK_FREQ_HZ</w:t>
      </w:r>
      <w:r>
        <w:t xml:space="preserve">. The idea is </w:t>
      </w:r>
      <w:r w:rsidRPr="0075082A">
        <w:t xml:space="preserve">to keep the SI5351a warm </w:t>
      </w:r>
      <w:r>
        <w:t xml:space="preserve">during idle periods </w:t>
      </w:r>
      <w:r w:rsidRPr="0075082A">
        <w:t>to avoid thermal</w:t>
      </w:r>
      <w:r w:rsidR="002371A5">
        <w:t xml:space="preserve">-induced </w:t>
      </w:r>
      <w:r w:rsidRPr="0075082A">
        <w:t>drift during WSPR transmissions</w:t>
      </w:r>
      <w:r w:rsidR="00B216D9">
        <w:t>, resulting from the heating of the Si5351a and associated circuitry during transmission</w:t>
      </w:r>
      <w:r w:rsidR="00F02E7B">
        <w:t xml:space="preserve"> and subsequent cooling during idle periods</w:t>
      </w:r>
      <w:r w:rsidRPr="0075082A">
        <w:t xml:space="preserve">. </w:t>
      </w:r>
      <w:r w:rsidR="002371A5">
        <w:t xml:space="preserve">Due to the limited fixed configuration of the Si5351a </w:t>
      </w:r>
      <w:r w:rsidR="00B216D9">
        <w:t>VCOA</w:t>
      </w:r>
      <w:r w:rsidR="002371A5">
        <w:t xml:space="preserve"> this frequency must be less than 109 Mhz</w:t>
      </w:r>
      <w:r w:rsidRPr="0075082A">
        <w:t>.</w:t>
      </w:r>
      <w:r w:rsidR="002371A5">
        <w:t xml:space="preserve"> The nominal value is 108 Mhz.  </w:t>
      </w:r>
    </w:p>
    <w:p w14:paraId="05EF6687" w14:textId="4B1B0570" w:rsidR="004F283F" w:rsidRDefault="004F283F" w:rsidP="00536814">
      <w:pPr>
        <w:pStyle w:val="Heading2"/>
      </w:pPr>
      <w:r>
        <w:t>Calibration (aka self-calibration)</w:t>
      </w:r>
    </w:p>
    <w:p w14:paraId="6BDF0398" w14:textId="687EC35B" w:rsidR="00A17A6E" w:rsidRDefault="00B216D9" w:rsidP="00B216D9">
      <w:r>
        <w:t xml:space="preserve">Self-calibration of the Si5351a clock is made possible by two hardware connections. The first is the connection of </w:t>
      </w:r>
      <w:r w:rsidR="00A17A6E">
        <w:t>a</w:t>
      </w:r>
      <w:r>
        <w:t xml:space="preserve"> spare Si5351a clock designated by the parameter </w:t>
      </w:r>
      <w:r w:rsidRPr="00A23B52">
        <w:rPr>
          <w:b/>
          <w:bCs/>
        </w:rPr>
        <w:t>SI5351A_CAL_CLK_NUM</w:t>
      </w:r>
      <w:r w:rsidR="00A17A6E">
        <w:t xml:space="preserve"> (</w:t>
      </w:r>
      <w:proofErr w:type="spellStart"/>
      <w:r w:rsidR="00A17A6E" w:rsidRPr="00BD5E47">
        <w:rPr>
          <w:u w:val="single"/>
        </w:rPr>
        <w:t>OrionBoardConfig.h</w:t>
      </w:r>
      <w:proofErr w:type="spellEnd"/>
      <w:r w:rsidR="00A17A6E">
        <w:t>)</w:t>
      </w:r>
      <w:r>
        <w:t xml:space="preserve"> connected to </w:t>
      </w:r>
      <w:r w:rsidR="00A23B52">
        <w:t xml:space="preserve">pin </w:t>
      </w:r>
      <w:r>
        <w:t>D5 on the AT</w:t>
      </w:r>
      <w:r w:rsidR="00A17A6E">
        <w:t>m</w:t>
      </w:r>
      <w:r>
        <w:t xml:space="preserve">ega328p. This is a necessity as D5 is the external counter input for </w:t>
      </w:r>
      <w:r w:rsidR="00A17A6E">
        <w:t xml:space="preserve">the 16-bit </w:t>
      </w:r>
      <w:r>
        <w:t>Timer</w:t>
      </w:r>
      <w:r w:rsidR="00BD5E47">
        <w:t xml:space="preserve">-1 </w:t>
      </w:r>
      <w:r>
        <w:t>on the ATmega328p</w:t>
      </w:r>
      <w:r w:rsidR="00BD5E47">
        <w:t>. This</w:t>
      </w:r>
      <w:r>
        <w:t xml:space="preserve"> is used to count signal pulses from the Calibration clock</w:t>
      </w:r>
      <w:r w:rsidR="00377DE2">
        <w:t>, using hardware interrupts</w:t>
      </w:r>
      <w:r>
        <w:t xml:space="preserve"> to measure its frequency. Without this hardware connection self-calibration will not work. </w:t>
      </w:r>
    </w:p>
    <w:p w14:paraId="741A819D" w14:textId="3A45B907" w:rsidR="00A17A6E" w:rsidRDefault="00B216D9" w:rsidP="00B216D9">
      <w:r>
        <w:lastRenderedPageBreak/>
        <w:t xml:space="preserve">The second hardware connection is the 1PPS signal from the GPS to </w:t>
      </w:r>
      <w:r w:rsidR="00A23B52">
        <w:t xml:space="preserve">pin </w:t>
      </w:r>
      <w:r>
        <w:t>D2/D3 (preferred)</w:t>
      </w:r>
      <w:r w:rsidR="00A23B52">
        <w:t xml:space="preserve">, </w:t>
      </w:r>
      <w:r>
        <w:t xml:space="preserve">or some other unused digital input. If the connection is to either D2 or D3 then External Interrupts will be used, otherwise Pin Change Interrupts will be used. This is configurable in </w:t>
      </w:r>
      <w:proofErr w:type="spellStart"/>
      <w:r w:rsidRPr="00BD5E47">
        <w:rPr>
          <w:u w:val="single"/>
        </w:rPr>
        <w:t>OrionBoardConfig.h</w:t>
      </w:r>
      <w:proofErr w:type="spellEnd"/>
      <w:r>
        <w:t xml:space="preserve"> </w:t>
      </w:r>
      <w:r w:rsidR="00A17A6E">
        <w:t xml:space="preserve">(see the sections Board Configuration and Configuring Orion for more details). </w:t>
      </w:r>
    </w:p>
    <w:p w14:paraId="71EBACA3" w14:textId="5B8B3271" w:rsidR="00A17A6E" w:rsidRDefault="00A17A6E" w:rsidP="00B216D9">
      <w:r>
        <w:t xml:space="preserve">During calibration the Si5351a is instructed to generate a calibration signal on the </w:t>
      </w:r>
      <w:r w:rsidRPr="00A23B52">
        <w:rPr>
          <w:b/>
          <w:bCs/>
        </w:rPr>
        <w:t>SI5351A_CAL_CLK_NUM</w:t>
      </w:r>
      <w:r>
        <w:t xml:space="preserve"> (</w:t>
      </w:r>
      <w:proofErr w:type="spellStart"/>
      <w:r w:rsidRPr="00BD5E47">
        <w:rPr>
          <w:u w:val="single"/>
        </w:rPr>
        <w:t>OrionBoardConfig.h</w:t>
      </w:r>
      <w:proofErr w:type="spellEnd"/>
      <w:r>
        <w:t xml:space="preserve">) using the frequency </w:t>
      </w:r>
      <w:r w:rsidRPr="00A23B52">
        <w:rPr>
          <w:b/>
          <w:bCs/>
        </w:rPr>
        <w:t>SI5351_CAL_TARGET_FREQ</w:t>
      </w:r>
      <w:r>
        <w:t xml:space="preserve"> (</w:t>
      </w:r>
      <w:proofErr w:type="spellStart"/>
      <w:r w:rsidRPr="00BD5E47">
        <w:rPr>
          <w:u w:val="single"/>
        </w:rPr>
        <w:t>OrionBoardConfig.h</w:t>
      </w:r>
      <w:proofErr w:type="spellEnd"/>
      <w:r>
        <w:t xml:space="preserve">). The processor then samples the frequency (counts the number of pulses over a 10 second interval) using the 1PPS signal from the GPS as an accurate </w:t>
      </w:r>
      <w:r w:rsidR="00377DE2">
        <w:t>time base</w:t>
      </w:r>
      <w:r>
        <w:t xml:space="preserve">. This allows for the determination of </w:t>
      </w:r>
      <w:r w:rsidR="00A23B52">
        <w:t xml:space="preserve">the </w:t>
      </w:r>
      <w:r>
        <w:t>frequency down to 1/10</w:t>
      </w:r>
      <w:r w:rsidRPr="00A17A6E">
        <w:rPr>
          <w:vertAlign w:val="superscript"/>
        </w:rPr>
        <w:t>th</w:t>
      </w:r>
      <w:r>
        <w:t xml:space="preserve"> of a Hz.  As we assume an 8 </w:t>
      </w:r>
      <w:proofErr w:type="spellStart"/>
      <w:r>
        <w:t>Mhz</w:t>
      </w:r>
      <w:proofErr w:type="spellEnd"/>
      <w:r>
        <w:t xml:space="preserve"> processor clock speed</w:t>
      </w:r>
      <w:r w:rsidR="00377DE2">
        <w:t>,</w:t>
      </w:r>
      <w:r>
        <w:t xml:space="preserve"> the maximum frequency that we can sample is 4 </w:t>
      </w:r>
      <w:proofErr w:type="spellStart"/>
      <w:r>
        <w:t>Mhz</w:t>
      </w:r>
      <w:proofErr w:type="spellEnd"/>
      <w:r>
        <w:t xml:space="preserve"> but we de</w:t>
      </w:r>
      <w:r w:rsidR="00377DE2">
        <w:t>-</w:t>
      </w:r>
      <w:r>
        <w:t xml:space="preserve">rate </w:t>
      </w:r>
      <w:r w:rsidR="00A23B52">
        <w:t>this</w:t>
      </w:r>
      <w:r w:rsidR="00377DE2">
        <w:t xml:space="preserve"> </w:t>
      </w:r>
      <w:r>
        <w:t xml:space="preserve">to 3.2 Mhz.  </w:t>
      </w:r>
      <w:r w:rsidR="00B05012">
        <w:t xml:space="preserve">So the value of </w:t>
      </w:r>
      <w:r w:rsidR="00B05012" w:rsidRPr="00A23B52">
        <w:rPr>
          <w:b/>
          <w:bCs/>
        </w:rPr>
        <w:t>SI5351_CAL_TARGET_FREQ</w:t>
      </w:r>
      <w:r w:rsidR="00B05012">
        <w:t xml:space="preserve"> (</w:t>
      </w:r>
      <w:proofErr w:type="spellStart"/>
      <w:r w:rsidR="00B05012" w:rsidRPr="00BD5E47">
        <w:rPr>
          <w:u w:val="single"/>
        </w:rPr>
        <w:t>OrionBoardConfig.h</w:t>
      </w:r>
      <w:proofErr w:type="spellEnd"/>
      <w:r w:rsidR="00B05012">
        <w:t xml:space="preserve">) represents a 3.2 </w:t>
      </w:r>
      <w:proofErr w:type="spellStart"/>
      <w:r w:rsidR="00B05012">
        <w:t>Mhz</w:t>
      </w:r>
      <w:proofErr w:type="spellEnd"/>
      <w:r w:rsidR="00B05012">
        <w:t xml:space="preserve"> calibration frequency</w:t>
      </w:r>
      <w:r w:rsidR="002B4138">
        <w:t xml:space="preserve"> source</w:t>
      </w:r>
      <w:r w:rsidR="00B05012">
        <w:t xml:space="preserve">. </w:t>
      </w:r>
    </w:p>
    <w:p w14:paraId="53F30345" w14:textId="2387AAB2" w:rsidR="00B05012" w:rsidRDefault="00B05012" w:rsidP="00B216D9">
      <w:r>
        <w:t xml:space="preserve">After each ten second measurement interval, the calibration code </w:t>
      </w:r>
      <w:r w:rsidR="00377DE2">
        <w:t>employs</w:t>
      </w:r>
      <w:r>
        <w:t xml:space="preserve"> a Huff-and-Puff algorithm to apply a frequency correction step to the Si5351a.  The initial calibration after startup uses a coarse correction step designated by </w:t>
      </w:r>
      <w:r w:rsidRPr="00A23B52">
        <w:rPr>
          <w:b/>
          <w:bCs/>
        </w:rPr>
        <w:t>COARSE_CORRECTION_STEP</w:t>
      </w:r>
      <w:r w:rsidRPr="00A23B52">
        <w:t xml:space="preserve"> </w:t>
      </w:r>
      <w:r>
        <w:t>(</w:t>
      </w:r>
      <w:proofErr w:type="spellStart"/>
      <w:r w:rsidRPr="00BD5E47">
        <w:rPr>
          <w:u w:val="single"/>
        </w:rPr>
        <w:t>OrionCalibration.h</w:t>
      </w:r>
      <w:proofErr w:type="spellEnd"/>
      <w:r>
        <w:t xml:space="preserve">) which is nominally </w:t>
      </w:r>
      <w:r w:rsidR="00A23B52">
        <w:t xml:space="preserve">one </w:t>
      </w:r>
      <w:r>
        <w:t>H</w:t>
      </w:r>
      <w:r w:rsidR="00A23B52">
        <w:t>ert</w:t>
      </w:r>
      <w:r>
        <w:t xml:space="preserve">z. Subsequent calibration cycles will apply a </w:t>
      </w:r>
      <w:r w:rsidRPr="00A23B52">
        <w:rPr>
          <w:b/>
          <w:bCs/>
        </w:rPr>
        <w:t>FINE_CALIBRATION_STEP</w:t>
      </w:r>
      <w:r>
        <w:t xml:space="preserve"> (</w:t>
      </w:r>
      <w:proofErr w:type="spellStart"/>
      <w:r w:rsidRPr="00BD5E47">
        <w:rPr>
          <w:u w:val="single"/>
        </w:rPr>
        <w:t>OrionCalibration.h</w:t>
      </w:r>
      <w:proofErr w:type="spellEnd"/>
      <w:r>
        <w:t>) which is 1/10 H</w:t>
      </w:r>
      <w:r w:rsidR="00A23B52">
        <w:t>ert</w:t>
      </w:r>
      <w:r>
        <w:t xml:space="preserve">z.  Each calibration cycle is comprised of 23 measurement/correction intervals so the maximum correction that may be applied during initial calibration is 23 Hz and during subsequent calibrations this is 2.3 Hz. </w:t>
      </w:r>
      <w:r w:rsidR="00250912">
        <w:t xml:space="preserve">There are </w:t>
      </w:r>
      <w:r w:rsidR="00A23B52">
        <w:t xml:space="preserve">actually </w:t>
      </w:r>
      <w:r w:rsidR="00F02E7B">
        <w:t>twenty-four</w:t>
      </w:r>
      <w:r w:rsidR="00250912">
        <w:t xml:space="preserve"> samples</w:t>
      </w:r>
      <w:r w:rsidR="002B4138">
        <w:t>,</w:t>
      </w:r>
      <w:r w:rsidR="00250912">
        <w:t xml:space="preserve"> but the first sample per cycle is discarded due to start-up errors. </w:t>
      </w:r>
      <w:r w:rsidR="002B4138">
        <w:t>The result</w:t>
      </w:r>
      <w:r w:rsidR="00250912">
        <w:t xml:space="preserve"> is that each calibration cycle requires about four minutes to complete. </w:t>
      </w:r>
    </w:p>
    <w:p w14:paraId="599CB937" w14:textId="1FEACAF5" w:rsidR="00B05012" w:rsidRDefault="00A17A6E" w:rsidP="00B216D9">
      <w:r>
        <w:t xml:space="preserve">Self-Calibration is triggered at Orion Startup if the defined parameter </w:t>
      </w:r>
      <w:r w:rsidRPr="00A23B52">
        <w:rPr>
          <w:b/>
          <w:bCs/>
        </w:rPr>
        <w:t>SI5351_SELF_CALIBRATION_SUPPORTED</w:t>
      </w:r>
      <w:r w:rsidRPr="00A23B52">
        <w:t xml:space="preserve"> </w:t>
      </w:r>
      <w:r>
        <w:t>(</w:t>
      </w:r>
      <w:proofErr w:type="spellStart"/>
      <w:r w:rsidRPr="00BD5E47">
        <w:rPr>
          <w:u w:val="single"/>
        </w:rPr>
        <w:t>OrionBoardConfig.h</w:t>
      </w:r>
      <w:proofErr w:type="spellEnd"/>
      <w:r>
        <w:t xml:space="preserve">) is true.  </w:t>
      </w:r>
      <w:r w:rsidR="00B05012">
        <w:t xml:space="preserve">Note that the starting point for the correction value is set by the parameter </w:t>
      </w:r>
      <w:r w:rsidR="00B05012" w:rsidRPr="00A23B52">
        <w:rPr>
          <w:b/>
          <w:bCs/>
        </w:rPr>
        <w:t>SI5351A_CLK_FREQ_CORRECTION</w:t>
      </w:r>
      <w:r w:rsidR="00B05012">
        <w:t xml:space="preserve"> (</w:t>
      </w:r>
      <w:proofErr w:type="spellStart"/>
      <w:r w:rsidR="00B05012" w:rsidRPr="00BD5E47">
        <w:rPr>
          <w:u w:val="single"/>
        </w:rPr>
        <w:t>OrionBoardConfig.h</w:t>
      </w:r>
      <w:proofErr w:type="spellEnd"/>
      <w:r w:rsidR="00B05012">
        <w:t>) and may be either negative or positive</w:t>
      </w:r>
      <w:r w:rsidR="00377DE2">
        <w:t xml:space="preserve">. </w:t>
      </w:r>
      <w:r w:rsidR="00B05012">
        <w:t xml:space="preserve"> </w:t>
      </w:r>
      <w:r w:rsidR="00377DE2">
        <w:t>It</w:t>
      </w:r>
      <w:r w:rsidR="00B05012">
        <w:t xml:space="preserve"> will vary from board to board.  More details will be provided in the section titled BOARD CONFIGURATION. </w:t>
      </w:r>
    </w:p>
    <w:p w14:paraId="0225B183" w14:textId="049CC33A" w:rsidR="00377DE2" w:rsidRDefault="00B05012" w:rsidP="00B216D9">
      <w:r>
        <w:t>The goal of self-calibration is to keep the WSPR transmit frequency within the 200</w:t>
      </w:r>
      <w:r w:rsidR="00377DE2">
        <w:t xml:space="preserve"> </w:t>
      </w:r>
      <w:r>
        <w:t xml:space="preserve">Hz WSPR transmission window. </w:t>
      </w:r>
      <w:r w:rsidR="00377DE2">
        <w:t xml:space="preserve">Over time it can maintain a frequency accuracy of around </w:t>
      </w:r>
      <w:r w:rsidR="00A23B52">
        <w:t>one Hertz</w:t>
      </w:r>
      <w:r w:rsidR="00377DE2">
        <w:t xml:space="preserve"> at 14 </w:t>
      </w:r>
      <w:proofErr w:type="spellStart"/>
      <w:r w:rsidR="00377DE2">
        <w:t>Mhz</w:t>
      </w:r>
      <w:proofErr w:type="spellEnd"/>
      <w:r w:rsidR="00377DE2">
        <w:t xml:space="preserve"> when used in conjunction with PARK.  Note that this is different from the requirement of frequency stability during the transmit cycle</w:t>
      </w:r>
      <w:r w:rsidR="00A23B52">
        <w:t xml:space="preserve"> which relies </w:t>
      </w:r>
      <w:r w:rsidR="000B417D">
        <w:t xml:space="preserve">primarily on the stability of the Si5351a clock circuit. </w:t>
      </w:r>
    </w:p>
    <w:p w14:paraId="56568DBF" w14:textId="3896B5D7" w:rsidR="00B05012" w:rsidRDefault="00377DE2" w:rsidP="00B216D9">
      <w:r>
        <w:t>A WSPR signal occupies a 6Hz bandwidth and uses 4 tones spaced 1.4</w:t>
      </w:r>
      <w:r w:rsidR="000B417D">
        <w:t>6</w:t>
      </w:r>
      <w:r>
        <w:t xml:space="preserve"> H</w:t>
      </w:r>
      <w:r w:rsidR="000B417D">
        <w:t>ert</w:t>
      </w:r>
      <w:r>
        <w:t xml:space="preserve">z apart. Decoding requires that the frequency vary no more than at most 4Hz during the almost </w:t>
      </w:r>
      <w:r w:rsidR="000B417D">
        <w:t>two-minute</w:t>
      </w:r>
      <w:r>
        <w:t xml:space="preserve"> transmission duration. This frequency stability is maintained </w:t>
      </w:r>
      <w:r w:rsidR="002B4138">
        <w:t>through</w:t>
      </w:r>
      <w:r>
        <w:t xml:space="preserve"> the use </w:t>
      </w:r>
      <w:r>
        <w:lastRenderedPageBreak/>
        <w:t xml:space="preserve">of a TCXO (recommended) in place of a crystal for the Si5351a and also by keeping the Si5351a temperature relatively constant using PARK. </w:t>
      </w:r>
    </w:p>
    <w:p w14:paraId="562429DC" w14:textId="1FA686E1" w:rsidR="002B4138" w:rsidRPr="00B216D9" w:rsidRDefault="002B4138" w:rsidP="00B216D9">
      <w:r>
        <w:t xml:space="preserve">Note that self-calibration addresses the problem of keeping the Si5351a frequency on track. The WSPR protocol is much more sensitive to frequency than to time so we don’t currently calibrate </w:t>
      </w:r>
      <w:r w:rsidR="0079683C">
        <w:t xml:space="preserve">and correct </w:t>
      </w:r>
      <w:r>
        <w:t xml:space="preserve">the ATmega328p internal clock. It is reset </w:t>
      </w:r>
      <w:r w:rsidR="0079683C">
        <w:t xml:space="preserve">regularly </w:t>
      </w:r>
      <w:r>
        <w:t xml:space="preserve">from GPS-data so </w:t>
      </w:r>
      <w:r w:rsidR="0079683C">
        <w:t>it</w:t>
      </w:r>
      <w:r>
        <w:t xml:space="preserve"> could</w:t>
      </w:r>
      <w:r w:rsidR="0079683C">
        <w:t xml:space="preserve"> be</w:t>
      </w:r>
      <w:r>
        <w:t xml:space="preserve"> consider</w:t>
      </w:r>
      <w:r w:rsidR="0079683C">
        <w:t>ed</w:t>
      </w:r>
      <w:r>
        <w:t xml:space="preserve"> </w:t>
      </w:r>
      <w:r w:rsidR="007E70B7">
        <w:t>as</w:t>
      </w:r>
      <w:r>
        <w:t xml:space="preserve"> loosely GPS</w:t>
      </w:r>
      <w:r w:rsidR="0079683C">
        <w:t>-</w:t>
      </w:r>
      <w:r>
        <w:t xml:space="preserve">disciplined. </w:t>
      </w:r>
    </w:p>
    <w:p w14:paraId="415F1919" w14:textId="6D4CAC0F" w:rsidR="00536814" w:rsidRDefault="00536814" w:rsidP="00536814">
      <w:pPr>
        <w:pStyle w:val="Heading2"/>
      </w:pPr>
      <w:r>
        <w:t>FREQUENCY Diversity (aka QRM Avoidance)</w:t>
      </w:r>
    </w:p>
    <w:p w14:paraId="7C535C7D" w14:textId="3B0EB5F3" w:rsidR="002E4C7B" w:rsidRPr="002E4C7B" w:rsidRDefault="0050108A" w:rsidP="0050108A">
      <w:r>
        <w:t>On a per band basis WSPR transmissions are confined to a 200 Hz wide window. WSJT-X decodes about 10Hz beyond the top and bottom end of that so practically the decode window is more like 220 Hz wide.  Many WSPR users employ WSJT-X in WSPR mode for both transmission and reception and most do not change default transmit audio offset of 1500 Hz which puts them right in the middle of the 200 Hz window (we know this from analyzing data from WSPRnet.org).</w:t>
      </w:r>
      <w:r w:rsidR="0079683C">
        <w:t xml:space="preserve"> T</w:t>
      </w:r>
      <w:r>
        <w:t>he chances of our beacon being decoded improve</w:t>
      </w:r>
      <w:r w:rsidR="002E4C7B">
        <w:t>s</w:t>
      </w:r>
      <w:r>
        <w:t xml:space="preserve"> if we can pick a frequency that is little used as this will reduce the </w:t>
      </w:r>
      <w:r w:rsidR="0079683C">
        <w:t>possibility</w:t>
      </w:r>
      <w:r>
        <w:t xml:space="preserve"> of QRM. </w:t>
      </w:r>
      <w:r w:rsidR="002E4C7B">
        <w:t xml:space="preserve">A first step is to pick a frequency slightly above or below the center of the WSPR window, this is a no-brainer. We have taken this a step further by implementing a frequency hopping scheme. This is implemented by choosing a base frequency that is 10 Hz above the bottom of the 200 Hz WSPR window </w:t>
      </w:r>
      <w:r w:rsidR="00FA3ABE">
        <w:t xml:space="preserve">(parameter </w:t>
      </w:r>
      <w:r w:rsidR="00FA3ABE" w:rsidRPr="000B417D">
        <w:rPr>
          <w:b/>
          <w:bCs/>
        </w:rPr>
        <w:t>BEACON_FREQ_HZ</w:t>
      </w:r>
      <w:r w:rsidR="00FA3ABE">
        <w:t xml:space="preserve"> in </w:t>
      </w:r>
      <w:proofErr w:type="spellStart"/>
      <w:r w:rsidR="00FA3ABE" w:rsidRPr="00BD5E47">
        <w:rPr>
          <w:u w:val="single"/>
        </w:rPr>
        <w:t>OrionXConfig.h</w:t>
      </w:r>
      <w:proofErr w:type="spellEnd"/>
      <w:r w:rsidR="00FA3ABE">
        <w:t xml:space="preserve">) </w:t>
      </w:r>
      <w:r w:rsidR="002E4C7B">
        <w:t>and adding a pseudo-random number in the range of 0 to 180 to that base frequency to determine the transmit frequency</w:t>
      </w:r>
      <w:r w:rsidR="00FA3ABE">
        <w:t xml:space="preserve"> on each</w:t>
      </w:r>
      <w:r w:rsidR="002E4C7B">
        <w:t xml:space="preserve"> WSPR transmission.  By generating a random transmit frequency, statistically we improve our chances of avoiding QRM.  With self-calibration capability built-in we can be assured that so long as CALIBRATION is successful that we should be within one or two H</w:t>
      </w:r>
      <w:r w:rsidR="000B417D">
        <w:t>ert</w:t>
      </w:r>
      <w:r w:rsidR="002E4C7B">
        <w:t xml:space="preserve">z of our desired transmit frequency. Without CALIBRATION this scheme becomes a bit riskier as there is a chance that we could end up hopping outside the WSPR window. For that reason, if for any reason CALIBRATION </w:t>
      </w:r>
      <w:r w:rsidR="006333A3">
        <w:t>fails</w:t>
      </w:r>
      <w:r w:rsidR="00FA3ABE">
        <w:t>,</w:t>
      </w:r>
      <w:r w:rsidR="002E4C7B">
        <w:t xml:space="preserve"> we revert to using a fixed frequency determined by the parameter </w:t>
      </w:r>
      <w:r w:rsidR="002E4C7B" w:rsidRPr="000B417D">
        <w:rPr>
          <w:b/>
          <w:bCs/>
        </w:rPr>
        <w:t>FIXED_BEACON_FREQ_HZ</w:t>
      </w:r>
      <w:r w:rsidR="002E4C7B">
        <w:rPr>
          <w:b/>
          <w:bCs/>
          <w:i/>
          <w:iCs/>
        </w:rPr>
        <w:t xml:space="preserve"> </w:t>
      </w:r>
      <w:r w:rsidR="002E4C7B">
        <w:t>(</w:t>
      </w:r>
      <w:proofErr w:type="spellStart"/>
      <w:r w:rsidR="002E4C7B" w:rsidRPr="00BD5E47">
        <w:rPr>
          <w:u w:val="single"/>
        </w:rPr>
        <w:t>OrionXConfig.h</w:t>
      </w:r>
      <w:proofErr w:type="spellEnd"/>
      <w:r w:rsidR="002E4C7B">
        <w:t xml:space="preserve">). Once </w:t>
      </w:r>
      <w:r w:rsidR="008821A5">
        <w:t xml:space="preserve">CALIBRATION has </w:t>
      </w:r>
      <w:r w:rsidR="006333A3">
        <w:t xml:space="preserve">once again </w:t>
      </w:r>
      <w:r w:rsidR="008821A5">
        <w:t>measure</w:t>
      </w:r>
      <w:r w:rsidR="006333A3">
        <w:t>s</w:t>
      </w:r>
      <w:r w:rsidR="008821A5">
        <w:t xml:space="preserve"> </w:t>
      </w:r>
      <w:r w:rsidR="006333A3">
        <w:t xml:space="preserve">a generated calibration frequency equal to </w:t>
      </w:r>
      <w:r w:rsidR="006333A3" w:rsidRPr="00A23B52">
        <w:rPr>
          <w:b/>
          <w:bCs/>
        </w:rPr>
        <w:t>SI5351_CAL_TARGET_FREQ</w:t>
      </w:r>
      <w:r w:rsidR="006333A3">
        <w:t xml:space="preserve"> (</w:t>
      </w:r>
      <w:proofErr w:type="spellStart"/>
      <w:r w:rsidR="006333A3" w:rsidRPr="00BD5E47">
        <w:rPr>
          <w:u w:val="single"/>
        </w:rPr>
        <w:t>OrionBoardConfig.h</w:t>
      </w:r>
      <w:proofErr w:type="spellEnd"/>
      <w:r w:rsidR="006333A3">
        <w:t>),</w:t>
      </w:r>
      <w:r w:rsidR="002E4C7B">
        <w:t xml:space="preserve"> frequency hopping resumes.  This is explained more fully in the section titled GPS LOS/AOS DETECTION AND HANDLING.  </w:t>
      </w:r>
    </w:p>
    <w:p w14:paraId="68EC6046" w14:textId="34ADCA85" w:rsidR="00FA3ABE" w:rsidRDefault="00FA3ABE" w:rsidP="00FA3ABE">
      <w:pPr>
        <w:pStyle w:val="Heading2"/>
      </w:pPr>
      <w:r>
        <w:t>GPS LOS/AOS Detection and handling</w:t>
      </w:r>
    </w:p>
    <w:p w14:paraId="0A3F16FA" w14:textId="256AB6DC" w:rsidR="00FA3ABE" w:rsidRDefault="00FA3ABE" w:rsidP="00FA3ABE">
      <w:r>
        <w:t>We know from Telemetry data from previous pico</w:t>
      </w:r>
      <w:r w:rsidR="0079683C">
        <w:t>-b</w:t>
      </w:r>
      <w:r>
        <w:t>alloon flights that a loss of signal (LOS) from GPS can be expected</w:t>
      </w:r>
      <w:r w:rsidR="000B417D">
        <w:t xml:space="preserve"> </w:t>
      </w:r>
      <w:r w:rsidR="00EF337D">
        <w:t>occasionally</w:t>
      </w:r>
      <w:r>
        <w:t xml:space="preserve">. Because GPS is so critical for position information, Si5351a self-calibration and timing for the WSPR transmission, special handling is required if WSPR transmissions are to continue during a GPS LOS scenario.  </w:t>
      </w:r>
    </w:p>
    <w:p w14:paraId="24ECCF2C" w14:textId="71B47D11" w:rsidR="00FA3ABE" w:rsidRDefault="00FA3ABE" w:rsidP="00FA3ABE">
      <w:pPr>
        <w:pStyle w:val="Heading3"/>
      </w:pPr>
      <w:r>
        <w:t>GPS LOS Detection</w:t>
      </w:r>
    </w:p>
    <w:p w14:paraId="342EF574" w14:textId="733DBA19" w:rsidR="00FA3ABE" w:rsidRDefault="00FA3ABE" w:rsidP="00FA3ABE">
      <w:r>
        <w:t xml:space="preserve">Before we can take steps to deal with the loss of GPS </w:t>
      </w:r>
      <w:r w:rsidR="0079683C">
        <w:t>signal,</w:t>
      </w:r>
      <w:r>
        <w:t xml:space="preserve"> we must first determine how to detect it.  This is one of the functions of CALIBRATION.  </w:t>
      </w:r>
      <w:r w:rsidR="0002245B">
        <w:t xml:space="preserve">Because self-calibration relies </w:t>
      </w:r>
      <w:r w:rsidR="0002245B">
        <w:lastRenderedPageBreak/>
        <w:t>on the 1PPS signal</w:t>
      </w:r>
      <w:r w:rsidR="00950ADF">
        <w:t xml:space="preserve"> from the GPS </w:t>
      </w:r>
      <w:r w:rsidR="0002245B">
        <w:t xml:space="preserve"> for use as a time base for the software implemented frequency counter at the core of the calibration capability, we can take advantage of this to determine when we have a problem with GPS reception. The 1PPS signal is only generated when the GPS on-board receiver has a 3D-fix so we </w:t>
      </w:r>
      <w:r w:rsidR="00950ADF">
        <w:t xml:space="preserve">can </w:t>
      </w:r>
      <w:r w:rsidR="0002245B">
        <w:t xml:space="preserve">equate missing 1PPS to GPS LOS. </w:t>
      </w:r>
    </w:p>
    <w:p w14:paraId="5D718E43" w14:textId="05D08C3F" w:rsidR="002453C4" w:rsidRDefault="002453C4" w:rsidP="002453C4">
      <w:pPr>
        <w:pStyle w:val="Heading3"/>
      </w:pPr>
      <w:r>
        <w:t>GPS LOS Handling</w:t>
      </w:r>
    </w:p>
    <w:p w14:paraId="2CA10E87" w14:textId="1F4F33C8" w:rsidR="000972F6" w:rsidRDefault="000972F6" w:rsidP="000972F6">
      <w:r>
        <w:t>With GPS LOS we lose current position information and</w:t>
      </w:r>
      <w:r w:rsidR="00EF337D">
        <w:t xml:space="preserve"> we</w:t>
      </w:r>
      <w:r>
        <w:t xml:space="preserve"> also cannot reset the Orion system clock, so the internal software clock will drift over time. The solution to the lack of current position information is to simply use the last valid position data that was received from the GPS to generate telemetry and continue to transmit WSPR. The philosophy is that slightly stale data is better than no data at all. WSPR transmissions within about plus or minus two seconds of UTC time can still be decoded and it is expected that the drift rate on the Orion system clock will be small enough that Orion can continue to beacon on WSPR without timing issues for several hours in a GPS LOS scenario. </w:t>
      </w:r>
    </w:p>
    <w:p w14:paraId="49B99284" w14:textId="032D2F55" w:rsidR="002453C4" w:rsidRDefault="000972F6" w:rsidP="00FA3ABE">
      <w:r>
        <w:t xml:space="preserve">The loss of the 1PPS signal </w:t>
      </w:r>
      <w:r w:rsidR="00BD5E47">
        <w:t xml:space="preserve">also </w:t>
      </w:r>
      <w:r>
        <w:t xml:space="preserve">causes an issue for CALIBRATION. </w:t>
      </w:r>
      <w:r w:rsidR="00D44C37">
        <w:t>To avoid getting stuck</w:t>
      </w:r>
      <w:r>
        <w:t>,</w:t>
      </w:r>
      <w:r w:rsidR="00D44C37">
        <w:t xml:space="preserve"> waiting on 1PPS signal when there is </w:t>
      </w:r>
      <w:r w:rsidR="000B417D">
        <w:t xml:space="preserve">a </w:t>
      </w:r>
      <w:r w:rsidR="00D44C37">
        <w:t>GPS LOS</w:t>
      </w:r>
      <w:r w:rsidR="000B417D">
        <w:t xml:space="preserve"> scenario</w:t>
      </w:r>
      <w:r w:rsidR="00D44C37">
        <w:t>, Orion utilizes a couple of different guard timers that prevent the code from waiting indefinitely</w:t>
      </w:r>
      <w:r w:rsidR="002D79E4">
        <w:t>.</w:t>
      </w:r>
      <w:r w:rsidR="00D44C37">
        <w:t xml:space="preserve"> </w:t>
      </w:r>
    </w:p>
    <w:p w14:paraId="44057931" w14:textId="49CC9D41" w:rsidR="00D44C37" w:rsidRPr="00FA3ABE" w:rsidRDefault="00D44C37" w:rsidP="00FA3ABE">
      <w:r>
        <w:t xml:space="preserve">  In </w:t>
      </w:r>
      <w:proofErr w:type="spellStart"/>
      <w:r w:rsidRPr="00BD5E47">
        <w:rPr>
          <w:u w:val="single"/>
        </w:rPr>
        <w:t>OrionXConfig.h</w:t>
      </w:r>
      <w:proofErr w:type="spellEnd"/>
      <w:r>
        <w:t xml:space="preserve"> :</w:t>
      </w:r>
    </w:p>
    <w:p w14:paraId="0A7347AD" w14:textId="77777777" w:rsidR="00D44C37" w:rsidRDefault="00D44C37" w:rsidP="00D44C37">
      <w:r w:rsidRPr="00D44C37">
        <w:rPr>
          <w:b/>
          <w:bCs/>
        </w:rPr>
        <w:t>#define CALIBRATION_GUARD_TMO_MS  90000</w:t>
      </w:r>
      <w:r>
        <w:t xml:space="preserve">             // Guard Timeout value for 1.5 minutes (60,000 </w:t>
      </w:r>
      <w:proofErr w:type="spellStart"/>
      <w:r>
        <w:t>ms</w:t>
      </w:r>
      <w:proofErr w:type="spellEnd"/>
      <w:r>
        <w:t xml:space="preserve"> / minute x 1.5) </w:t>
      </w:r>
    </w:p>
    <w:p w14:paraId="3EF28BC5" w14:textId="03917631" w:rsidR="00FA3ABE" w:rsidRPr="00FA3ABE" w:rsidRDefault="00D44C37" w:rsidP="00D44C37">
      <w:r w:rsidRPr="00D44C37">
        <w:rPr>
          <w:b/>
          <w:bCs/>
        </w:rPr>
        <w:t>#define INITIAL_CALIBRATION_GUARD_TMO_MS  1200000</w:t>
      </w:r>
      <w:r>
        <w:t xml:space="preserve">   // Guard Timeout value for 20 minutes (60,000 </w:t>
      </w:r>
      <w:proofErr w:type="spellStart"/>
      <w:r>
        <w:t>ms</w:t>
      </w:r>
      <w:proofErr w:type="spellEnd"/>
      <w:r>
        <w:t xml:space="preserve"> / minute x 20)</w:t>
      </w:r>
    </w:p>
    <w:p w14:paraId="1C42B142" w14:textId="7D297997" w:rsidR="00D44C37" w:rsidRDefault="002D79E4" w:rsidP="00FA3ABE">
      <w:r>
        <w:t>These d</w:t>
      </w:r>
      <w:r w:rsidR="00D44C37">
        <w:t xml:space="preserve">etermine how long the software will wait for 1PPs before failing the calibration cycle.  </w:t>
      </w:r>
      <w:r>
        <w:t>As a precaution on calibration fail</w:t>
      </w:r>
      <w:r w:rsidR="002453C4">
        <w:t>ure</w:t>
      </w:r>
      <w:r>
        <w:t xml:space="preserve"> we disable </w:t>
      </w:r>
      <w:r w:rsidR="00BD5E47">
        <w:t>FREQUENCY DIVERSITY</w:t>
      </w:r>
      <w:r>
        <w:t xml:space="preserve"> (aka QRM </w:t>
      </w:r>
      <w:r w:rsidR="00BD5E47">
        <w:t>AVOIDANCE</w:t>
      </w:r>
      <w:r>
        <w:t xml:space="preserve">) until there are two </w:t>
      </w:r>
      <w:r w:rsidR="002453C4">
        <w:t>back-to-back</w:t>
      </w:r>
      <w:r>
        <w:t xml:space="preserve"> successful calibration cycles. This is to avoid </w:t>
      </w:r>
      <w:r w:rsidR="002453C4">
        <w:t xml:space="preserve">off-frequency </w:t>
      </w:r>
      <w:r>
        <w:t xml:space="preserve">WSPR transmission.  </w:t>
      </w:r>
      <w:r w:rsidR="00F02E7B">
        <w:t>O</w:t>
      </w:r>
      <w:r>
        <w:t>nce we have failed a calibration cycle</w:t>
      </w:r>
      <w:r w:rsidR="00EF337D">
        <w:t>,</w:t>
      </w:r>
      <w:r>
        <w:t xml:space="preserve"> we start a second guard time to keep track of the total duration of the GPS LOS condition:</w:t>
      </w:r>
    </w:p>
    <w:p w14:paraId="0F3E71F5" w14:textId="3A7432B9" w:rsidR="002D79E4" w:rsidRDefault="002D79E4" w:rsidP="00FA3ABE">
      <w:r w:rsidRPr="002D79E4">
        <w:rPr>
          <w:b/>
          <w:bCs/>
        </w:rPr>
        <w:t xml:space="preserve">#define GPS_LOS_GUARD_TMO_MS              1800000 </w:t>
      </w:r>
      <w:r w:rsidRPr="002D79E4">
        <w:t xml:space="preserve">  // Guard Timeout value for 30 minutes (60,000 </w:t>
      </w:r>
      <w:proofErr w:type="spellStart"/>
      <w:r w:rsidRPr="002D79E4">
        <w:t>ms</w:t>
      </w:r>
      <w:proofErr w:type="spellEnd"/>
      <w:r w:rsidRPr="002D79E4">
        <w:t xml:space="preserve"> / minute x 30)</w:t>
      </w:r>
    </w:p>
    <w:p w14:paraId="16CAA8AB" w14:textId="1ED3D9A5" w:rsidR="002D79E4" w:rsidRDefault="002D79E4" w:rsidP="00FA3ABE">
      <w:r>
        <w:t xml:space="preserve">Expiration of </w:t>
      </w:r>
      <w:r w:rsidR="002453C4" w:rsidRPr="002D79E4">
        <w:rPr>
          <w:b/>
          <w:bCs/>
        </w:rPr>
        <w:t>GPS_LOS_GUARD_TMO_MS</w:t>
      </w:r>
      <w:r>
        <w:t xml:space="preserve"> causes Orion to abandon the WSPR transmission cycle and to switch to a QRSS beaconing mode, where it will stay until </w:t>
      </w:r>
      <w:r w:rsidR="002453C4">
        <w:t xml:space="preserve">self-calibration completes successfully.  This mode handles both short term GPS LOS as well as the complete loss of GPS capability during flight. </w:t>
      </w:r>
      <w:r>
        <w:t xml:space="preserve"> </w:t>
      </w:r>
    </w:p>
    <w:p w14:paraId="004123C1" w14:textId="78109C71" w:rsidR="00A93BFF" w:rsidRDefault="00A93BFF" w:rsidP="00A93BFF">
      <w:pPr>
        <w:pStyle w:val="Heading3"/>
      </w:pPr>
      <w:r>
        <w:lastRenderedPageBreak/>
        <w:t>GPS AOS Handling</w:t>
      </w:r>
    </w:p>
    <w:p w14:paraId="304E9B67" w14:textId="6379D762" w:rsidR="00A93BFF" w:rsidRPr="00A93BFF" w:rsidRDefault="00A93BFF" w:rsidP="00A93BFF">
      <w:r>
        <w:t xml:space="preserve">GPS Acquisition of signal (AOS) is </w:t>
      </w:r>
      <w:r w:rsidR="000B417D">
        <w:t xml:space="preserve">also </w:t>
      </w:r>
      <w:r>
        <w:t xml:space="preserve">detected by </w:t>
      </w:r>
      <w:r w:rsidR="00BD5E47">
        <w:t>CALIBRATION</w:t>
      </w:r>
      <w:r>
        <w:t xml:space="preserve">. Once the 1PPS signal resumes we have a 3D-fix and </w:t>
      </w:r>
      <w:r w:rsidR="000B417D">
        <w:t xml:space="preserve">the </w:t>
      </w:r>
      <w:r>
        <w:t>next calibration cycle will then pass, triggering normal WSPR Transmission</w:t>
      </w:r>
      <w:r w:rsidR="00950ADF">
        <w:t>.</w:t>
      </w:r>
      <w:r>
        <w:t xml:space="preserve">  </w:t>
      </w:r>
      <w:r w:rsidR="00BD5E47">
        <w:t>FREQUENCY DIVERSITY</w:t>
      </w:r>
      <w:r w:rsidR="00950ADF">
        <w:t xml:space="preserve"> is re-</w:t>
      </w:r>
      <w:r>
        <w:t>enabled</w:t>
      </w:r>
      <w:r w:rsidR="00EF337D">
        <w:t xml:space="preserve"> </w:t>
      </w:r>
      <w:r w:rsidR="006333A3">
        <w:t xml:space="preserve">once the measured frequency generated by the CALIBRATION clock is equal to </w:t>
      </w:r>
      <w:r w:rsidR="006333A3" w:rsidRPr="00A23B52">
        <w:rPr>
          <w:b/>
          <w:bCs/>
        </w:rPr>
        <w:t>SI5351_CAL_TARGET_FREQ</w:t>
      </w:r>
      <w:r w:rsidR="006333A3">
        <w:t xml:space="preserve"> (</w:t>
      </w:r>
      <w:r w:rsidR="006333A3" w:rsidRPr="00BD5E47">
        <w:rPr>
          <w:u w:val="single"/>
        </w:rPr>
        <w:t>OrionBoardConfig.h</w:t>
      </w:r>
      <w:r w:rsidR="006333A3">
        <w:t>).</w:t>
      </w:r>
    </w:p>
    <w:p w14:paraId="3D11830B" w14:textId="14658132" w:rsidR="00536814" w:rsidRDefault="00536814" w:rsidP="00536814">
      <w:pPr>
        <w:pStyle w:val="Heading2"/>
      </w:pPr>
      <w:r>
        <w:t>FALLBACK QRSS BEACONING</w:t>
      </w:r>
    </w:p>
    <w:p w14:paraId="151A1550" w14:textId="548A2E17" w:rsidR="002453C4" w:rsidRDefault="002453C4" w:rsidP="002453C4">
      <w:r>
        <w:t xml:space="preserve">As mentioned above, after detecting GPS LOS and having </w:t>
      </w:r>
      <w:r w:rsidRPr="002D79E4">
        <w:rPr>
          <w:b/>
          <w:bCs/>
        </w:rPr>
        <w:t>GPS_LOS_GUARD_TMO_MS</w:t>
      </w:r>
      <w:r>
        <w:rPr>
          <w:b/>
          <w:bCs/>
        </w:rPr>
        <w:t xml:space="preserve"> </w:t>
      </w:r>
      <w:r>
        <w:t>expire, Orion will transition to a QR</w:t>
      </w:r>
      <w:r w:rsidR="00A93BFF">
        <w:t>S</w:t>
      </w:r>
      <w:r>
        <w:t xml:space="preserve">S beacon mode where it alternates between sending </w:t>
      </w:r>
      <w:r>
        <w:rPr>
          <w:b/>
          <w:bCs/>
        </w:rPr>
        <w:t xml:space="preserve">QRSS_MESSAGE </w:t>
      </w:r>
      <w:r w:rsidRPr="002453C4">
        <w:t>(</w:t>
      </w:r>
      <w:proofErr w:type="spellStart"/>
      <w:r w:rsidRPr="009D3131">
        <w:rPr>
          <w:u w:val="single"/>
        </w:rPr>
        <w:t>OrionQrss.h</w:t>
      </w:r>
      <w:proofErr w:type="spellEnd"/>
      <w:r w:rsidRPr="002453C4">
        <w:t>)</w:t>
      </w:r>
      <w:r>
        <w:t xml:space="preserve"> and attempting a normal self-calibration. It will remain in this loop until a self-calibration cycle succeeds, at which point it will revert to the normal WSPR transmission cycle. The QRSS transmission use</w:t>
      </w:r>
      <w:r w:rsidR="007A2746">
        <w:t>s</w:t>
      </w:r>
      <w:r>
        <w:t xml:space="preserve"> FSKCW10. </w:t>
      </w:r>
      <w:r w:rsidR="007A2746">
        <w:t xml:space="preserve">This is </w:t>
      </w:r>
      <w:r w:rsidR="00A93BFF">
        <w:t xml:space="preserve">a </w:t>
      </w:r>
      <w:r w:rsidR="007A2746">
        <w:t xml:space="preserve">slow speed CW mode (10 seconds per DIT) where the DAHs are shifted in frequency by </w:t>
      </w:r>
      <w:r w:rsidR="007A2746" w:rsidRPr="007A2746">
        <w:rPr>
          <w:b/>
          <w:bCs/>
        </w:rPr>
        <w:t>QRSS_BEACON_FSK_OFFSET_HZ</w:t>
      </w:r>
      <w:r w:rsidR="007A2746">
        <w:rPr>
          <w:b/>
          <w:bCs/>
        </w:rPr>
        <w:t xml:space="preserve"> </w:t>
      </w:r>
      <w:r w:rsidR="007A2746" w:rsidRPr="007A2746">
        <w:t>(nominally less than +5Hz)</w:t>
      </w:r>
      <w:r w:rsidR="007A2746">
        <w:t xml:space="preserve"> at a fixed frequency set by </w:t>
      </w:r>
      <w:r w:rsidR="007A2746" w:rsidRPr="007A2746">
        <w:rPr>
          <w:b/>
          <w:bCs/>
        </w:rPr>
        <w:t>QRSS_BEACON_FREQ_HZ</w:t>
      </w:r>
      <w:r w:rsidR="007A2746">
        <w:rPr>
          <w:b/>
          <w:bCs/>
        </w:rPr>
        <w:t xml:space="preserve"> </w:t>
      </w:r>
      <w:r w:rsidR="007A2746">
        <w:t xml:space="preserve">(both parameters are  #defined in </w:t>
      </w:r>
      <w:proofErr w:type="spellStart"/>
      <w:r w:rsidR="007A2746" w:rsidRPr="009D3131">
        <w:rPr>
          <w:u w:val="single"/>
        </w:rPr>
        <w:t>OrionQrss.h</w:t>
      </w:r>
      <w:proofErr w:type="spellEnd"/>
      <w:r w:rsidR="007A2746">
        <w:t xml:space="preserve">). </w:t>
      </w:r>
    </w:p>
    <w:p w14:paraId="507604DC" w14:textId="39AE7BAE" w:rsidR="007A2746" w:rsidRDefault="007A2746" w:rsidP="002453C4">
      <w:r>
        <w:t xml:space="preserve">Normally the total loss of GPS functionality during a flight would be catastrophic as </w:t>
      </w:r>
      <w:r w:rsidR="00A93BFF">
        <w:t>the GPS</w:t>
      </w:r>
      <w:r>
        <w:t xml:space="preserve"> is key in providing position and altitude information as well as both timing and frequency calibration for the WSPR transmissions. Without a GPS we can’t send WSPR for very long as we have stale position information and must rely on the accuracy of the </w:t>
      </w:r>
      <w:r w:rsidR="00F67E22">
        <w:t>u</w:t>
      </w:r>
      <w:r>
        <w:t xml:space="preserve">ncorrected software system clock.  This was the motivation for implementing a fallback QRSS beacon to send at least a callsign which </w:t>
      </w:r>
      <w:r w:rsidR="00F67E22">
        <w:t xml:space="preserve">then </w:t>
      </w:r>
      <w:r>
        <w:t xml:space="preserve">may be received by any number of QRSS Grabber stations located worldwide.  </w:t>
      </w:r>
      <w:r w:rsidR="00F67E22">
        <w:t>Without the GPS we don’t have position information</w:t>
      </w:r>
      <w:r w:rsidR="00A7626C">
        <w:t>,</w:t>
      </w:r>
      <w:r w:rsidR="00F67E22">
        <w:t xml:space="preserve"> but we can at least indicate that the beacon is still functional, which is better than </w:t>
      </w:r>
      <w:r w:rsidR="00950ADF">
        <w:t>going silent</w:t>
      </w:r>
      <w:r w:rsidR="00F67E22">
        <w:t xml:space="preserve">. </w:t>
      </w:r>
    </w:p>
    <w:p w14:paraId="60F2606F" w14:textId="0A6B3612" w:rsidR="00F67E22" w:rsidRPr="007A2746" w:rsidRDefault="00F67E22" w:rsidP="002453C4">
      <w:r>
        <w:t xml:space="preserve">We anticipate that normal GPS LOS conditions will be short lived and should not normally result in </w:t>
      </w:r>
      <w:r w:rsidR="00950ADF">
        <w:t>the switch</w:t>
      </w:r>
      <w:r w:rsidR="00A7626C">
        <w:t xml:space="preserve"> to QRSS Beacon Mode. </w:t>
      </w:r>
    </w:p>
    <w:p w14:paraId="2F124483" w14:textId="42655140" w:rsidR="00536814" w:rsidRDefault="00536814" w:rsidP="00536814">
      <w:pPr>
        <w:pStyle w:val="Heading2"/>
      </w:pPr>
      <w:r>
        <w:t>Serial debug Monitor</w:t>
      </w:r>
    </w:p>
    <w:p w14:paraId="43EAE176" w14:textId="69A84685" w:rsidR="00A7626C" w:rsidRDefault="00A7626C" w:rsidP="00A7626C">
      <w:r>
        <w:t>Rather than littering the code with debug print statements</w:t>
      </w:r>
      <w:r w:rsidR="00542FF1">
        <w:t>,</w:t>
      </w:r>
      <w:r>
        <w:t xml:space="preserve"> it was decided early on in development to implement a serial debug monitor. This is a simplistic “shell” that implements one-character commands which are primarily used for controlling the granularity of debug output to the debug serial port. Also implemented within this framework is means to generate software error logs (SWERRs). </w:t>
      </w:r>
      <w:r w:rsidR="00186204">
        <w:t xml:space="preserve">SWERRs are always output </w:t>
      </w:r>
      <w:r w:rsidR="00F02E7B">
        <w:t xml:space="preserve">when generated </w:t>
      </w:r>
      <w:r w:rsidR="00186204">
        <w:t xml:space="preserve">and are not </w:t>
      </w:r>
      <w:r w:rsidR="00F02E7B">
        <w:t>filtered</w:t>
      </w:r>
      <w:r w:rsidR="00186204">
        <w:t xml:space="preserve"> by </w:t>
      </w:r>
      <w:r w:rsidR="009D3131">
        <w:t>s</w:t>
      </w:r>
      <w:r w:rsidR="00186204">
        <w:t xml:space="preserve">erial </w:t>
      </w:r>
      <w:r w:rsidR="009D3131">
        <w:t>m</w:t>
      </w:r>
      <w:r w:rsidR="00186204">
        <w:t xml:space="preserve">onitor settings.  </w:t>
      </w:r>
    </w:p>
    <w:p w14:paraId="6BCB0623" w14:textId="5C4B655E" w:rsidR="00A7626C" w:rsidRPr="00542FF1" w:rsidRDefault="00A7626C" w:rsidP="00A7626C">
      <w:pPr>
        <w:rPr>
          <w:b/>
          <w:bCs/>
          <w:i/>
          <w:iCs/>
        </w:rPr>
      </w:pPr>
      <w:proofErr w:type="spellStart"/>
      <w:r w:rsidRPr="00542FF1">
        <w:rPr>
          <w:b/>
          <w:bCs/>
          <w:i/>
          <w:iCs/>
        </w:rPr>
        <w:t>Initialising</w:t>
      </w:r>
      <w:proofErr w:type="spellEnd"/>
      <w:r w:rsidRPr="00542FF1">
        <w:rPr>
          <w:b/>
          <w:bCs/>
          <w:i/>
          <w:iCs/>
        </w:rPr>
        <w:t xml:space="preserve"> Orion Serial Monitor.... Orion firmware version: v0.27b - STELLA 9.1</w:t>
      </w:r>
    </w:p>
    <w:p w14:paraId="194A6330" w14:textId="052F74FF" w:rsidR="00A7626C" w:rsidRPr="00542FF1" w:rsidRDefault="00A7626C" w:rsidP="00A7626C">
      <w:pPr>
        <w:rPr>
          <w:b/>
          <w:bCs/>
          <w:i/>
          <w:iCs/>
        </w:rPr>
      </w:pPr>
      <w:proofErr w:type="spellStart"/>
      <w:r w:rsidRPr="00542FF1">
        <w:rPr>
          <w:b/>
          <w:bCs/>
          <w:i/>
          <w:iCs/>
        </w:rPr>
        <w:t>cmds</w:t>
      </w:r>
      <w:proofErr w:type="spellEnd"/>
      <w:r w:rsidRPr="00542FF1">
        <w:rPr>
          <w:b/>
          <w:bCs/>
          <w:i/>
          <w:iCs/>
        </w:rPr>
        <w:t xml:space="preserve">: v = f/w version, d = debug trace on/off, l = TX log on/off, </w:t>
      </w:r>
      <w:proofErr w:type="spellStart"/>
      <w:r w:rsidRPr="00542FF1">
        <w:rPr>
          <w:b/>
          <w:bCs/>
          <w:i/>
          <w:iCs/>
        </w:rPr>
        <w:t>i</w:t>
      </w:r>
      <w:proofErr w:type="spellEnd"/>
      <w:r w:rsidRPr="00542FF1">
        <w:rPr>
          <w:b/>
          <w:bCs/>
          <w:i/>
          <w:iCs/>
        </w:rPr>
        <w:t xml:space="preserve">= info on/off, q = </w:t>
      </w:r>
      <w:proofErr w:type="spellStart"/>
      <w:r w:rsidRPr="00542FF1">
        <w:rPr>
          <w:b/>
          <w:bCs/>
          <w:i/>
          <w:iCs/>
        </w:rPr>
        <w:t>qrm</w:t>
      </w:r>
      <w:proofErr w:type="spellEnd"/>
      <w:r w:rsidRPr="00542FF1">
        <w:rPr>
          <w:b/>
          <w:bCs/>
          <w:i/>
          <w:iCs/>
        </w:rPr>
        <w:t xml:space="preserve"> avoidance on/off, ? = </w:t>
      </w:r>
      <w:proofErr w:type="spellStart"/>
      <w:r w:rsidRPr="00542FF1">
        <w:rPr>
          <w:b/>
          <w:bCs/>
          <w:i/>
          <w:iCs/>
        </w:rPr>
        <w:t>cmd</w:t>
      </w:r>
      <w:proofErr w:type="spellEnd"/>
      <w:r w:rsidRPr="00542FF1">
        <w:rPr>
          <w:b/>
          <w:bCs/>
          <w:i/>
          <w:iCs/>
        </w:rPr>
        <w:t xml:space="preserve"> list</w:t>
      </w:r>
    </w:p>
    <w:p w14:paraId="08A819F4" w14:textId="537CAA34" w:rsidR="00A7626C" w:rsidRPr="00542FF1" w:rsidRDefault="00A7626C" w:rsidP="00A7626C">
      <w:pPr>
        <w:rPr>
          <w:b/>
          <w:bCs/>
          <w:i/>
          <w:iCs/>
        </w:rPr>
      </w:pPr>
      <w:r w:rsidRPr="00542FF1">
        <w:rPr>
          <w:b/>
          <w:bCs/>
          <w:i/>
          <w:iCs/>
        </w:rPr>
        <w:lastRenderedPageBreak/>
        <w:t>&gt;</w:t>
      </w:r>
    </w:p>
    <w:p w14:paraId="709A6BAC" w14:textId="0D91F122" w:rsidR="00A7626C" w:rsidRDefault="00A7626C" w:rsidP="00A7626C">
      <w:r>
        <w:t>The meaning of these commands can be easily understood by playing with them.</w:t>
      </w:r>
      <w:r w:rsidR="00EF337D">
        <w:t xml:space="preserve"> Most simple toggle logging parameters off and on, varying the amount of debug and status information that is output to the serial monitor.</w:t>
      </w:r>
      <w:r>
        <w:t xml:space="preserve"> </w:t>
      </w:r>
      <w:r w:rsidR="00EF337D">
        <w:t>I</w:t>
      </w:r>
      <w:r>
        <w:t>t is worth mentioning that as Orion is not a</w:t>
      </w:r>
      <w:r w:rsidR="00F02E7B">
        <w:t xml:space="preserve">n RTOS </w:t>
      </w:r>
      <w:r>
        <w:t xml:space="preserve"> </w:t>
      </w:r>
      <w:r w:rsidR="00F02E7B">
        <w:t>(</w:t>
      </w:r>
      <w:r>
        <w:t>real-time operating system</w:t>
      </w:r>
      <w:r w:rsidR="00F02E7B">
        <w:t>)</w:t>
      </w:r>
      <w:r w:rsidR="00542FF1">
        <w:t xml:space="preserve"> so</w:t>
      </w:r>
      <w:r>
        <w:t xml:space="preserve"> we don’t support concurrency. If Orion is busy </w:t>
      </w:r>
      <w:r w:rsidR="00542FF1">
        <w:t>doing self-calibration or transmitting</w:t>
      </w:r>
      <w:r w:rsidR="00186204">
        <w:t>,</w:t>
      </w:r>
      <w:r w:rsidR="00542FF1">
        <w:t xml:space="preserve"> then it is not looking for input from the serial</w:t>
      </w:r>
      <w:r w:rsidR="00186204">
        <w:t xml:space="preserve"> port,</w:t>
      </w:r>
      <w:r w:rsidR="00542FF1">
        <w:t xml:space="preserve"> so the monitor is non-responsive. There is a short window after self-calibration and before the start </w:t>
      </w:r>
      <w:r w:rsidR="00186204">
        <w:t>of WSPR</w:t>
      </w:r>
      <w:r w:rsidR="00542FF1">
        <w:t xml:space="preserve"> Transmissions where the monitor will respond to commands. This is quite restrictive but that’s the way it is. </w:t>
      </w:r>
    </w:p>
    <w:p w14:paraId="5E6E55FD" w14:textId="167FE333" w:rsidR="00542FF1" w:rsidRDefault="00EF337D" w:rsidP="00A7626C">
      <w:r>
        <w:t>E</w:t>
      </w:r>
      <w:r w:rsidR="00542FF1">
        <w:t xml:space="preserve">nabling debug trace will output a trace of the Orion State Machine. This output is detailed enough to allow you to follow along in the Orion State Machine Diagram which can be found in the </w:t>
      </w:r>
      <w:r w:rsidR="00F02E7B">
        <w:t xml:space="preserve">source code </w:t>
      </w:r>
      <w:r w:rsidR="00542FF1">
        <w:t xml:space="preserve">folder titled </w:t>
      </w:r>
      <w:proofErr w:type="spellStart"/>
      <w:r w:rsidR="00542FF1" w:rsidRPr="009D3131">
        <w:rPr>
          <w:u w:val="single"/>
        </w:rPr>
        <w:t>OrionFSMDocs</w:t>
      </w:r>
      <w:proofErr w:type="spellEnd"/>
      <w:r w:rsidR="00F02E7B" w:rsidRPr="009D3131">
        <w:t xml:space="preserve"> in </w:t>
      </w:r>
      <w:proofErr w:type="spellStart"/>
      <w:r w:rsidR="00F02E7B" w:rsidRPr="009D3131">
        <w:t>GIThub</w:t>
      </w:r>
      <w:proofErr w:type="spellEnd"/>
      <w:r w:rsidR="00542FF1">
        <w:rPr>
          <w:b/>
          <w:bCs/>
        </w:rPr>
        <w:t xml:space="preserve">. </w:t>
      </w:r>
      <w:r w:rsidR="00542FF1">
        <w:t xml:space="preserve"> It is helpful for both debugging as well as understanding the </w:t>
      </w:r>
      <w:r w:rsidR="00186204">
        <w:t>inner workings</w:t>
      </w:r>
      <w:r w:rsidR="00542FF1">
        <w:t xml:space="preserve"> of the State Machine (</w:t>
      </w:r>
      <w:r w:rsidR="00542FF1" w:rsidRPr="009D3131">
        <w:rPr>
          <w:u w:val="single"/>
        </w:rPr>
        <w:t>OrionStateMachine.cpp</w:t>
      </w:r>
      <w:r w:rsidR="00542FF1">
        <w:t xml:space="preserve">) should you wish to modify it. </w:t>
      </w:r>
    </w:p>
    <w:p w14:paraId="433BD06D" w14:textId="3D01A888" w:rsidR="00EF337D" w:rsidRPr="0055292C" w:rsidRDefault="00EF337D" w:rsidP="00A7626C">
      <w:r>
        <w:t xml:space="preserve">The initial startup values (ON/OFF) controlling Info Logs, Transmit logs and Debug logging are controlled by parameters defined in </w:t>
      </w:r>
      <w:proofErr w:type="spellStart"/>
      <w:r w:rsidRPr="0055292C">
        <w:rPr>
          <w:u w:val="single"/>
        </w:rPr>
        <w:t>OrionXConfig.h</w:t>
      </w:r>
      <w:proofErr w:type="spellEnd"/>
      <w:r w:rsidR="0055292C" w:rsidRPr="0055292C">
        <w:t xml:space="preserve">. See the section </w:t>
      </w:r>
      <w:r w:rsidR="0055292C">
        <w:t xml:space="preserve">of this document </w:t>
      </w:r>
      <w:r w:rsidR="0055292C" w:rsidRPr="0055292C">
        <w:t>titled CONFIGURING ORION for details.</w:t>
      </w:r>
    </w:p>
    <w:p w14:paraId="48458160" w14:textId="6230D342" w:rsidR="00EA648E" w:rsidRDefault="004533F8" w:rsidP="000474CD">
      <w:pPr>
        <w:pStyle w:val="Heading2"/>
      </w:pPr>
      <w:r>
        <w:t>startup/shutdown voltage</w:t>
      </w:r>
    </w:p>
    <w:p w14:paraId="06257604" w14:textId="16D14019" w:rsidR="0015095B" w:rsidRPr="0015095B" w:rsidRDefault="00F4290A" w:rsidP="0015095B">
      <w:pPr>
        <w:pStyle w:val="Heading3"/>
      </w:pPr>
      <w:r>
        <w:t>Operating</w:t>
      </w:r>
      <w:r w:rsidR="0015095B">
        <w:t xml:space="preserve"> Voltage</w:t>
      </w:r>
    </w:p>
    <w:p w14:paraId="108C58E3" w14:textId="48EF1530" w:rsidR="00F4290A" w:rsidRDefault="00186204" w:rsidP="00186204">
      <w:r>
        <w:t>This is a somewhat experimental feature used to limit the amount of processor activity post Power-O</w:t>
      </w:r>
      <w:r w:rsidR="0015095B">
        <w:t>n-</w:t>
      </w:r>
      <w:r>
        <w:t>Reset to allow the voltage to rise and stabilize before attempting to engage in WSPR transmissions.  We envision that this could be utilized when using a battery along with the solar cells</w:t>
      </w:r>
      <w:r w:rsidR="0015095B">
        <w:t>. The idea is to allow the battery to charge before placing too much of a load on it.  On startup</w:t>
      </w:r>
      <w:r w:rsidR="009D3131">
        <w:t>,</w:t>
      </w:r>
      <w:r w:rsidR="0015095B">
        <w:t xml:space="preserve"> if </w:t>
      </w:r>
      <w:r w:rsidR="0015095B">
        <w:rPr>
          <w:b/>
          <w:bCs/>
        </w:rPr>
        <w:t xml:space="preserve"> </w:t>
      </w:r>
      <w:r w:rsidR="0015095B" w:rsidRPr="0015095B">
        <w:rPr>
          <w:b/>
          <w:bCs/>
        </w:rPr>
        <w:t xml:space="preserve">VCC_SAMPLING_SUPPORTED </w:t>
      </w:r>
      <w:r w:rsidR="0015095B">
        <w:rPr>
          <w:b/>
          <w:bCs/>
        </w:rPr>
        <w:t>(</w:t>
      </w:r>
      <w:proofErr w:type="spellStart"/>
      <w:r w:rsidR="0015095B" w:rsidRPr="009D3131">
        <w:rPr>
          <w:u w:val="single"/>
        </w:rPr>
        <w:t>OrionBoardConfig.h</w:t>
      </w:r>
      <w:proofErr w:type="spellEnd"/>
      <w:r w:rsidR="0015095B">
        <w:rPr>
          <w:b/>
          <w:bCs/>
        </w:rPr>
        <w:t xml:space="preserve">) </w:t>
      </w:r>
      <w:r w:rsidR="0015095B" w:rsidRPr="0015095B">
        <w:t xml:space="preserve">is defined as </w:t>
      </w:r>
      <w:r w:rsidR="0015095B" w:rsidRPr="00F4290A">
        <w:rPr>
          <w:b/>
          <w:bCs/>
        </w:rPr>
        <w:t>true</w:t>
      </w:r>
      <w:r w:rsidR="0015095B">
        <w:t xml:space="preserve"> then VCC is sampled and if it is less than the value defined by </w:t>
      </w:r>
      <w:r w:rsidR="0015095B" w:rsidRPr="0015095B">
        <w:rPr>
          <w:b/>
          <w:bCs/>
        </w:rPr>
        <w:t>OPERATING_VOLTAGE_Vx10</w:t>
      </w:r>
      <w:r w:rsidR="0015095B">
        <w:rPr>
          <w:b/>
          <w:bCs/>
        </w:rPr>
        <w:t xml:space="preserve"> (</w:t>
      </w:r>
      <w:proofErr w:type="spellStart"/>
      <w:r w:rsidR="0015095B" w:rsidRPr="009D3131">
        <w:rPr>
          <w:u w:val="single"/>
        </w:rPr>
        <w:t>OrionXConfig.h</w:t>
      </w:r>
      <w:proofErr w:type="spellEnd"/>
      <w:r w:rsidR="0015095B">
        <w:rPr>
          <w:b/>
          <w:bCs/>
        </w:rPr>
        <w:t xml:space="preserve">) </w:t>
      </w:r>
      <w:r w:rsidR="0015095B">
        <w:t xml:space="preserve"> the processor will be powered down in 8 second intervals over a  10 minutes duration, before the voltage is sampled again. After each eight second power-down the processor is awakened by the hardware </w:t>
      </w:r>
      <w:r w:rsidR="009D3131">
        <w:t>w</w:t>
      </w:r>
      <w:r w:rsidR="0015095B">
        <w:t>atch</w:t>
      </w:r>
      <w:r w:rsidR="009D3131">
        <w:t>d</w:t>
      </w:r>
      <w:r w:rsidR="0015095B">
        <w:t xml:space="preserve">og.  When using a K1FM board it is possible to keep both the Si5351a and GPS powered down </w:t>
      </w:r>
      <w:r w:rsidR="00F4290A">
        <w:t xml:space="preserve">until the Operating Voltage is reached, allowing the battery to charge more quickly due to reduced load.  As protection against some unforeseen issue with sampling VCC, there is a Guard timer that is used to limit the time spent waiting for the sampled voltage to reach the value defined by </w:t>
      </w:r>
      <w:r w:rsidR="00F4290A" w:rsidRPr="0015095B">
        <w:rPr>
          <w:b/>
          <w:bCs/>
        </w:rPr>
        <w:t>OPERATING_VOLTAGE_Vx10</w:t>
      </w:r>
      <w:r w:rsidR="00F4290A">
        <w:rPr>
          <w:b/>
          <w:bCs/>
        </w:rPr>
        <w:t xml:space="preserve">. </w:t>
      </w:r>
      <w:r w:rsidR="00F4290A">
        <w:t xml:space="preserve">The parameter </w:t>
      </w:r>
      <w:r w:rsidR="00F4290A" w:rsidRPr="00F4290A">
        <w:rPr>
          <w:b/>
          <w:bCs/>
        </w:rPr>
        <w:t>OPERATING_VOLTAGE_GUARD_TMO_MS</w:t>
      </w:r>
      <w:r w:rsidR="00F4290A">
        <w:t xml:space="preserve"> (</w:t>
      </w:r>
      <w:proofErr w:type="spellStart"/>
      <w:r w:rsidR="00F4290A" w:rsidRPr="009D3131">
        <w:rPr>
          <w:u w:val="single"/>
        </w:rPr>
        <w:t>OrionXConfig,h</w:t>
      </w:r>
      <w:proofErr w:type="spellEnd"/>
      <w:r w:rsidR="00F4290A">
        <w:t xml:space="preserve">) controls the duration of this Guard timer. Its expiry will force the resumption of startup and return to normal beacon operation, preventing Orion from </w:t>
      </w:r>
      <w:r w:rsidR="0055292C">
        <w:t>getting</w:t>
      </w:r>
      <w:r w:rsidR="00F4290A">
        <w:t xml:space="preserve"> stuck.  </w:t>
      </w:r>
    </w:p>
    <w:p w14:paraId="553B584F" w14:textId="208E6233" w:rsidR="00F4290A" w:rsidRDefault="00F4290A" w:rsidP="00186204">
      <w:r>
        <w:t xml:space="preserve">The usefulness of this feature is questionable if you are just using solar power (no battery)  or a combination of solar power and a capacitor to power the board. </w:t>
      </w:r>
      <w:r w:rsidR="00634E55">
        <w:t xml:space="preserve">If the parameter </w:t>
      </w:r>
      <w:r w:rsidR="00634E55">
        <w:lastRenderedPageBreak/>
        <w:t>DELAY_STARTUP_ON_OP_VOLTAGE (</w:t>
      </w:r>
      <w:proofErr w:type="spellStart"/>
      <w:r w:rsidR="00634E55">
        <w:t>OrionBoardConfig.h</w:t>
      </w:r>
      <w:proofErr w:type="spellEnd"/>
      <w:r w:rsidR="00634E55">
        <w:t xml:space="preserve">) is true this feature is enabled. If it is false then the feature is disabled. </w:t>
      </w:r>
    </w:p>
    <w:p w14:paraId="17C8BF4F" w14:textId="5C61C876" w:rsidR="007529A2" w:rsidRDefault="007529A2" w:rsidP="007529A2">
      <w:pPr>
        <w:pStyle w:val="Heading3"/>
      </w:pPr>
      <w:r>
        <w:t>Shutdown Voltage</w:t>
      </w:r>
    </w:p>
    <w:p w14:paraId="677BD0A1" w14:textId="21F68C02" w:rsidR="007529A2" w:rsidRPr="00F253C2" w:rsidRDefault="007529A2" w:rsidP="007529A2">
      <w:r>
        <w:t xml:space="preserve">Similar to </w:t>
      </w:r>
      <w:r w:rsidR="00634E55">
        <w:t>OPERATING</w:t>
      </w:r>
      <w:r>
        <w:t xml:space="preserve"> </w:t>
      </w:r>
      <w:r w:rsidR="00634E55">
        <w:t>VOLTAGE</w:t>
      </w:r>
      <w:r>
        <w:t xml:space="preserve">, the </w:t>
      </w:r>
      <w:r w:rsidR="00634E55">
        <w:t>purpose</w:t>
      </w:r>
      <w:r>
        <w:t xml:space="preserve"> of </w:t>
      </w:r>
      <w:r w:rsidR="0055292C">
        <w:t xml:space="preserve"> </w:t>
      </w:r>
      <w:r w:rsidR="00634E55">
        <w:t>SHUTDOWN VOLTAGE</w:t>
      </w:r>
      <w:r>
        <w:t xml:space="preserve"> is to trigger Orion to stop transmitting when the sampled VCC drops below a preset level, as determined by the parameter </w:t>
      </w:r>
      <w:r w:rsidRPr="007529A2">
        <w:rPr>
          <w:b/>
          <w:bCs/>
        </w:rPr>
        <w:t>SHUTDOWN_VOLTAGE_Vx10 (</w:t>
      </w:r>
      <w:proofErr w:type="spellStart"/>
      <w:r w:rsidRPr="009D3131">
        <w:rPr>
          <w:u w:val="single"/>
        </w:rPr>
        <w:t>OrionXConfig.h</w:t>
      </w:r>
      <w:proofErr w:type="spellEnd"/>
      <w:r w:rsidRPr="007529A2">
        <w:rPr>
          <w:b/>
          <w:bCs/>
        </w:rPr>
        <w:t>)</w:t>
      </w:r>
      <w:r>
        <w:rPr>
          <w:b/>
          <w:bCs/>
        </w:rPr>
        <w:t xml:space="preserve">. </w:t>
      </w:r>
      <w:r>
        <w:t xml:space="preserve">This is an attempt to reduce any glitching that might during beacon operation late in the day, when VCC has dropped to a level where the beacon is barely able to sustain operation. VCC is sampled during the Telemetry phase just prior to the start of a Primary WSPR transmission. At this point the sampled VCC value is compared to </w:t>
      </w:r>
      <w:r w:rsidRPr="007529A2">
        <w:rPr>
          <w:b/>
          <w:bCs/>
        </w:rPr>
        <w:t>SHUTDOWN_VOLTAGE_Vx10</w:t>
      </w:r>
      <w:r>
        <w:rPr>
          <w:b/>
          <w:bCs/>
        </w:rPr>
        <w:t xml:space="preserve">. </w:t>
      </w:r>
      <w:r>
        <w:t xml:space="preserve">If it is at or below this level it triggers the generation of a </w:t>
      </w:r>
      <w:r w:rsidRPr="007529A2">
        <w:rPr>
          <w:b/>
          <w:bCs/>
        </w:rPr>
        <w:t>LOW_VOLTAGE_EV</w:t>
      </w:r>
      <w:r>
        <w:rPr>
          <w:b/>
          <w:bCs/>
        </w:rPr>
        <w:t xml:space="preserve"> </w:t>
      </w:r>
      <w:r>
        <w:t xml:space="preserve">to the state machine which in turn generates an </w:t>
      </w:r>
      <w:r w:rsidRPr="007529A2">
        <w:rPr>
          <w:b/>
          <w:bCs/>
        </w:rPr>
        <w:t>INITIATE_SHUTDOWN_ACTION</w:t>
      </w:r>
      <w:r>
        <w:t xml:space="preserve"> and a transition to </w:t>
      </w:r>
      <w:r w:rsidRPr="007529A2">
        <w:rPr>
          <w:b/>
          <w:bCs/>
        </w:rPr>
        <w:t>SHUTDOWN_ST</w:t>
      </w:r>
      <w:r>
        <w:t xml:space="preserve">. At this point Orion goes into a tight infinite loop waiting on a Power-ON Reset for recovery.  </w:t>
      </w:r>
      <w:r w:rsidR="00F253C2">
        <w:t xml:space="preserve">If you are using a low drop-out voltage regulator on the board then the value of </w:t>
      </w:r>
      <w:r w:rsidR="00F253C2" w:rsidRPr="007529A2">
        <w:rPr>
          <w:b/>
          <w:bCs/>
        </w:rPr>
        <w:t>SHUTDOWN_VOLTAGE_Vx10</w:t>
      </w:r>
      <w:r w:rsidR="00F253C2">
        <w:rPr>
          <w:b/>
          <w:bCs/>
        </w:rPr>
        <w:t xml:space="preserve"> </w:t>
      </w:r>
      <w:r w:rsidR="00F253C2" w:rsidRPr="00F253C2">
        <w:t>should</w:t>
      </w:r>
      <w:r w:rsidR="00F253C2">
        <w:rPr>
          <w:b/>
          <w:bCs/>
        </w:rPr>
        <w:t xml:space="preserve"> </w:t>
      </w:r>
      <w:r w:rsidR="00F253C2">
        <w:t xml:space="preserve">represent a voltage somewhere just above the drop-out voltage of the regulator. This may require some experimentation. </w:t>
      </w:r>
    </w:p>
    <w:p w14:paraId="5392E950" w14:textId="0EB17F4D" w:rsidR="00F253C2" w:rsidRPr="007529A2" w:rsidRDefault="00F253C2" w:rsidP="007529A2">
      <w:r>
        <w:t xml:space="preserve">If you want to disable this then ensure that </w:t>
      </w:r>
      <w:r w:rsidR="00634E55">
        <w:t xml:space="preserve">the parameter </w:t>
      </w:r>
      <w:r w:rsidR="00634E55">
        <w:rPr>
          <w:b/>
          <w:bCs/>
        </w:rPr>
        <w:t>SHUTDOWN_ON_LOW_VOLTAGE (</w:t>
      </w:r>
      <w:proofErr w:type="spellStart"/>
      <w:r w:rsidR="00634E55" w:rsidRPr="00634E55">
        <w:rPr>
          <w:u w:val="single"/>
        </w:rPr>
        <w:t>OrionBoardConfig.h</w:t>
      </w:r>
      <w:proofErr w:type="spellEnd"/>
      <w:r w:rsidR="00634E55">
        <w:t>)</w:t>
      </w:r>
      <w:r w:rsidR="00634E55">
        <w:rPr>
          <w:b/>
          <w:bCs/>
        </w:rPr>
        <w:t xml:space="preserve"> </w:t>
      </w:r>
      <w:r w:rsidR="00634E55" w:rsidRPr="00634E55">
        <w:t>is false</w:t>
      </w:r>
      <w:r w:rsidR="00634E55">
        <w:rPr>
          <w:b/>
          <w:bCs/>
        </w:rPr>
        <w:t>.</w:t>
      </w:r>
    </w:p>
    <w:p w14:paraId="484A1476" w14:textId="7EC2A56C" w:rsidR="00EA648E" w:rsidRDefault="00EA648E" w:rsidP="00EA648E">
      <w:pPr>
        <w:pStyle w:val="Heading1"/>
      </w:pPr>
      <w:r>
        <w:t>Orion Telemetry – Encoding and Decoding</w:t>
      </w:r>
    </w:p>
    <w:p w14:paraId="1E33E793" w14:textId="77777777" w:rsidR="006D02E3" w:rsidRDefault="006D02E3" w:rsidP="006D02E3">
      <w:pPr>
        <w:pStyle w:val="Heading2"/>
      </w:pPr>
      <w:r>
        <w:t xml:space="preserve">TELEMETRY – K.I.S.S. </w:t>
      </w:r>
    </w:p>
    <w:p w14:paraId="4847AD98" w14:textId="77777777" w:rsidR="006D02E3" w:rsidRDefault="006D02E3" w:rsidP="006D02E3">
      <w:r>
        <w:t xml:space="preserve">Orion uses a simplistic telemetry scheme that we refer to as K.I.S.S. It utilizes the </w:t>
      </w:r>
      <w:r w:rsidRPr="001A5C26">
        <w:t xml:space="preserve">dBm </w:t>
      </w:r>
      <w:r>
        <w:t xml:space="preserve">field in the primary and secondary WSPR messages to encode telemetry data, replacing the transmit power.  This is a simplistic scheme that has some limitations but provides enough resolution for our current telemetry needs. </w:t>
      </w:r>
    </w:p>
    <w:p w14:paraId="00DB8D18" w14:textId="77777777" w:rsidR="006D02E3" w:rsidRDefault="006D02E3" w:rsidP="006D02E3">
      <w:pPr>
        <w:pStyle w:val="Heading3"/>
      </w:pPr>
      <w:r>
        <w:t xml:space="preserve">Telemetry – Position (POS) </w:t>
      </w:r>
    </w:p>
    <w:p w14:paraId="01C08247" w14:textId="77777777" w:rsidR="006D02E3" w:rsidRDefault="006D02E3" w:rsidP="006D02E3">
      <w:r>
        <w:t>The GPS position data is used to calculate a six-character Maidenhead Grid Square. The first four characters of the grid are encoded into both the primary and secondary WSPR transmissions using the GRID field of the message, as expected. The last two characters (5</w:t>
      </w:r>
      <w:r w:rsidRPr="00BA3151">
        <w:rPr>
          <w:vertAlign w:val="superscript"/>
        </w:rPr>
        <w:t>th</w:t>
      </w:r>
      <w:r>
        <w:t xml:space="preserve"> and 6</w:t>
      </w:r>
      <w:r w:rsidRPr="00BA3151">
        <w:rPr>
          <w:vertAlign w:val="superscript"/>
        </w:rPr>
        <w:t>th</w:t>
      </w:r>
      <w:r>
        <w:t>) we encode into the dBm field of the primary WSPR message only, according to the scheme show in Figure 2.</w:t>
      </w:r>
    </w:p>
    <w:p w14:paraId="515285E1" w14:textId="77777777" w:rsidR="006D02E3" w:rsidRPr="00BA3151" w:rsidRDefault="006D02E3" w:rsidP="006D02E3">
      <w:pPr>
        <w:pStyle w:val="Photo"/>
        <w:rPr>
          <w:b/>
          <w:bCs/>
        </w:rPr>
      </w:pPr>
      <w:r w:rsidRPr="00BA3151">
        <w:rPr>
          <w:b/>
          <w:bCs/>
          <w:noProof/>
        </w:rPr>
        <w:lastRenderedPageBreak/>
        <w:drawing>
          <wp:anchor distT="0" distB="0" distL="114300" distR="114300" simplePos="0" relativeHeight="251661312" behindDoc="0" locked="0" layoutInCell="1" allowOverlap="1" wp14:anchorId="11EB8721" wp14:editId="13ABC380">
            <wp:simplePos x="0" y="0"/>
            <wp:positionH relativeFrom="column">
              <wp:posOffset>0</wp:posOffset>
            </wp:positionH>
            <wp:positionV relativeFrom="paragraph">
              <wp:posOffset>-1905</wp:posOffset>
            </wp:positionV>
            <wp:extent cx="5486400" cy="2872105"/>
            <wp:effectExtent l="0" t="0" r="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SS_GRID_ENCODING.jpg"/>
                    <pic:cNvPicPr/>
                  </pic:nvPicPr>
                  <pic:blipFill>
                    <a:blip r:embed="rId15">
                      <a:extLst>
                        <a:ext uri="{28A0092B-C50C-407E-A947-70E740481C1C}">
                          <a14:useLocalDpi xmlns:a14="http://schemas.microsoft.com/office/drawing/2010/main"/>
                        </a:ext>
                      </a:extLst>
                    </a:blip>
                    <a:stretch>
                      <a:fillRect/>
                    </a:stretch>
                  </pic:blipFill>
                  <pic:spPr>
                    <a:xfrm>
                      <a:off x="0" y="0"/>
                      <a:ext cx="5486400" cy="2872105"/>
                    </a:xfrm>
                    <a:prstGeom prst="rect">
                      <a:avLst/>
                    </a:prstGeom>
                  </pic:spPr>
                </pic:pic>
              </a:graphicData>
            </a:graphic>
          </wp:anchor>
        </w:drawing>
      </w:r>
      <w:r w:rsidRPr="00BA3151">
        <w:rPr>
          <w:b/>
          <w:bCs/>
        </w:rPr>
        <w:t>Figure 2 – 5</w:t>
      </w:r>
      <w:r w:rsidRPr="00BA3151">
        <w:rPr>
          <w:b/>
          <w:bCs/>
          <w:vertAlign w:val="superscript"/>
        </w:rPr>
        <w:t>th</w:t>
      </w:r>
      <w:r w:rsidRPr="00BA3151">
        <w:rPr>
          <w:b/>
          <w:bCs/>
        </w:rPr>
        <w:t xml:space="preserve"> and 6</w:t>
      </w:r>
      <w:r w:rsidRPr="00BA3151">
        <w:rPr>
          <w:b/>
          <w:bCs/>
          <w:vertAlign w:val="superscript"/>
        </w:rPr>
        <w:t>th</w:t>
      </w:r>
      <w:r w:rsidRPr="00BA3151">
        <w:rPr>
          <w:b/>
          <w:bCs/>
        </w:rPr>
        <w:t xml:space="preserve"> Grid Square Character encoding into primary WSPR message dBm field. </w:t>
      </w:r>
    </w:p>
    <w:p w14:paraId="65E6F4E5" w14:textId="77777777" w:rsidR="006D02E3" w:rsidRDefault="006D02E3" w:rsidP="006D02E3">
      <w:r>
        <w:t xml:space="preserve">A normal Maidenhead Grid is subdivided into clusters of sub-squares (differentiated by various colored boxes shown in Figure 2) that we refer to as GTC-squares. A GTC-square can be referenced by an </w:t>
      </w:r>
      <w:proofErr w:type="spellStart"/>
      <w:r>
        <w:t>x,y</w:t>
      </w:r>
      <w:proofErr w:type="spellEnd"/>
      <w:r>
        <w:t xml:space="preserve"> pair represented by 0, 1, 2, 3, 4, 5 on the x-axis (grid character 5 = sub-square longitude) and 0, 3, 7 on the y-axis (grid character 6 = sub-square latitude).  Note that even though the WSPR dBm field may contain values in the range of 0 to 60 there are only 19 possible combinations that are legal. The last digit of the dBm value is restricted to the values of  0, 3 and 7 by the WSPR coding rules which are strongly enforced by WSJT-X upon reception of a WSPR message (we did try to be sneaky and use other values but they don’t work).  </w:t>
      </w:r>
    </w:p>
    <w:p w14:paraId="684DD2DA" w14:textId="77777777" w:rsidR="006D02E3" w:rsidRDefault="006D02E3" w:rsidP="006D02E3">
      <w:r>
        <w:t xml:space="preserve"> For example, to encode the six-character grid square EM76vr (the sub-square in the lower left corner of the upper right green GTC-square in Figure 2) the EM76 would go into the GRID field of the primary WSPR message and we would encode the last two characters (</w:t>
      </w:r>
      <w:proofErr w:type="spellStart"/>
      <w:r>
        <w:t>vr</w:t>
      </w:r>
      <w:proofErr w:type="spellEnd"/>
      <w:r>
        <w:t xml:space="preserve">) as 57 in the primary WSPR message dBm field. The 5 comes from the rightmost position on the x-axis and the 7 from the upper most value on the y-axis. </w:t>
      </w:r>
    </w:p>
    <w:p w14:paraId="0C9ED0FC" w14:textId="77777777" w:rsidR="006D02E3" w:rsidRDefault="006D02E3" w:rsidP="006D02E3">
      <w:r>
        <w:t xml:space="preserve">A four-character grid square encompasses one degree of latitude by two degrees of longitude or approximately 60 nautical miles by 120 nautical miles at the equator. This scheme using GTC-squares increases the resolution to 1/3 of degree, or approximately 20 nautical miles for latitude, by about ½ of a degree or 30 nautical miles for longitude. </w:t>
      </w:r>
    </w:p>
    <w:p w14:paraId="43C41A94" w14:textId="59321E01" w:rsidR="006D02E3" w:rsidRDefault="006D02E3" w:rsidP="006D02E3">
      <w:r>
        <w:t>When decoding we lose resolution, as the best we can do is to identify the GTC-square containing the original Maidenhead sub-square, but it is felt that 20 nautical miles by 30 nautical miles is sufficiently detailed for position reporting</w:t>
      </w:r>
      <w:r w:rsidR="009D3131">
        <w:t xml:space="preserve"> for a balloon.</w:t>
      </w:r>
    </w:p>
    <w:p w14:paraId="553C8119" w14:textId="77777777" w:rsidR="006D02E3" w:rsidRDefault="006D02E3" w:rsidP="006D02E3">
      <w:pPr>
        <w:pStyle w:val="Heading3"/>
      </w:pPr>
      <w:r>
        <w:lastRenderedPageBreak/>
        <w:t>Telemetry – Altitude (ALT)</w:t>
      </w:r>
    </w:p>
    <w:p w14:paraId="0D31740D" w14:textId="77777777" w:rsidR="006D02E3" w:rsidRDefault="006D02E3" w:rsidP="006D02E3">
      <w:r>
        <w:t xml:space="preserve">The altitude data received from the GPS is transmitted in the secondary WSPR message sent at hh:02:01, hh:22:01, and hh:42:01,  as shown in Figure 1 (Orion Beacon Schedule).  Because the dBm field in the WSPR message only supports 19 values we encode the altitude as a series of altitude ranges expressed in meters above ground level (AGL) as shown in Table 1. </w:t>
      </w:r>
    </w:p>
    <w:tbl>
      <w:tblPr>
        <w:tblStyle w:val="LightList-Accent3"/>
        <w:tblW w:w="0" w:type="auto"/>
        <w:jc w:val="center"/>
        <w:tblLook w:val="0620" w:firstRow="1" w:lastRow="0" w:firstColumn="0" w:lastColumn="0" w:noHBand="1" w:noVBand="1"/>
      </w:tblPr>
      <w:tblGrid>
        <w:gridCol w:w="3700"/>
        <w:gridCol w:w="2206"/>
      </w:tblGrid>
      <w:tr w:rsidR="006D02E3" w:rsidRPr="00B063A8" w14:paraId="2B551424" w14:textId="77777777" w:rsidTr="00F4290A">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3D3DD3A4" w14:textId="77777777" w:rsidR="006D02E3" w:rsidRPr="00B063A8" w:rsidRDefault="006D02E3" w:rsidP="00F4290A">
            <w:pPr>
              <w:jc w:val="center"/>
              <w:rPr>
                <w:color w:val="000000" w:themeColor="text1"/>
              </w:rPr>
            </w:pPr>
            <w:r w:rsidRPr="00B063A8">
              <w:rPr>
                <w:color w:val="000000" w:themeColor="text1"/>
              </w:rPr>
              <w:t>Encoded value (</w:t>
            </w:r>
            <w:r>
              <w:rPr>
                <w:color w:val="000000" w:themeColor="text1"/>
              </w:rPr>
              <w:t xml:space="preserve">WSPR </w:t>
            </w:r>
            <w:r w:rsidRPr="00B063A8">
              <w:rPr>
                <w:color w:val="000000" w:themeColor="text1"/>
              </w:rPr>
              <w:t>dBm Field)</w:t>
            </w:r>
          </w:p>
        </w:tc>
        <w:tc>
          <w:tcPr>
            <w:tcW w:w="0" w:type="auto"/>
          </w:tcPr>
          <w:p w14:paraId="07ED07E8" w14:textId="77777777" w:rsidR="006D02E3" w:rsidRPr="00B063A8" w:rsidRDefault="006D02E3" w:rsidP="00F4290A">
            <w:pPr>
              <w:rPr>
                <w:color w:val="000000" w:themeColor="text1"/>
              </w:rPr>
            </w:pPr>
            <w:r w:rsidRPr="00B063A8">
              <w:rPr>
                <w:color w:val="000000" w:themeColor="text1"/>
              </w:rPr>
              <w:t>Altitude Range (m)</w:t>
            </w:r>
          </w:p>
        </w:tc>
      </w:tr>
      <w:tr w:rsidR="006D02E3" w14:paraId="740C8881" w14:textId="77777777" w:rsidTr="00F4290A">
        <w:trPr>
          <w:jc w:val="center"/>
        </w:trPr>
        <w:tc>
          <w:tcPr>
            <w:tcW w:w="0" w:type="auto"/>
          </w:tcPr>
          <w:p w14:paraId="79F28024" w14:textId="77777777" w:rsidR="006D02E3" w:rsidRDefault="006D02E3" w:rsidP="00F4290A">
            <w:pPr>
              <w:jc w:val="center"/>
            </w:pPr>
            <w:r>
              <w:t>0</w:t>
            </w:r>
          </w:p>
        </w:tc>
        <w:tc>
          <w:tcPr>
            <w:tcW w:w="0" w:type="auto"/>
          </w:tcPr>
          <w:p w14:paraId="672AE7D3" w14:textId="6137BDBD" w:rsidR="006D02E3" w:rsidRDefault="009D3131" w:rsidP="00F4290A">
            <w:pPr>
              <w:jc w:val="center"/>
            </w:pPr>
            <w:r>
              <w:t>&lt; 500</w:t>
            </w:r>
          </w:p>
        </w:tc>
      </w:tr>
      <w:tr w:rsidR="006D02E3" w14:paraId="0E42613B" w14:textId="77777777" w:rsidTr="00F4290A">
        <w:trPr>
          <w:jc w:val="center"/>
        </w:trPr>
        <w:tc>
          <w:tcPr>
            <w:tcW w:w="0" w:type="auto"/>
          </w:tcPr>
          <w:p w14:paraId="1FDDAA90" w14:textId="77777777" w:rsidR="006D02E3" w:rsidRDefault="006D02E3" w:rsidP="00F4290A">
            <w:pPr>
              <w:jc w:val="center"/>
            </w:pPr>
            <w:r>
              <w:t>3</w:t>
            </w:r>
          </w:p>
        </w:tc>
        <w:tc>
          <w:tcPr>
            <w:tcW w:w="0" w:type="auto"/>
          </w:tcPr>
          <w:p w14:paraId="15E506CB" w14:textId="77777777" w:rsidR="006D02E3" w:rsidRDefault="006D02E3" w:rsidP="00F4290A">
            <w:pPr>
              <w:jc w:val="center"/>
            </w:pPr>
            <w:r>
              <w:t>500-999</w:t>
            </w:r>
          </w:p>
        </w:tc>
      </w:tr>
      <w:tr w:rsidR="006D02E3" w14:paraId="2C5FEBDB" w14:textId="77777777" w:rsidTr="00F4290A">
        <w:trPr>
          <w:jc w:val="center"/>
        </w:trPr>
        <w:tc>
          <w:tcPr>
            <w:tcW w:w="0" w:type="auto"/>
          </w:tcPr>
          <w:p w14:paraId="2398D2DA" w14:textId="77777777" w:rsidR="006D02E3" w:rsidRDefault="006D02E3" w:rsidP="00F4290A">
            <w:pPr>
              <w:jc w:val="center"/>
            </w:pPr>
            <w:r>
              <w:t>7</w:t>
            </w:r>
          </w:p>
        </w:tc>
        <w:tc>
          <w:tcPr>
            <w:tcW w:w="0" w:type="auto"/>
          </w:tcPr>
          <w:p w14:paraId="38DDB470" w14:textId="77777777" w:rsidR="006D02E3" w:rsidRDefault="006D02E3" w:rsidP="00F4290A">
            <w:pPr>
              <w:jc w:val="center"/>
            </w:pPr>
            <w:r>
              <w:t>100-1499</w:t>
            </w:r>
          </w:p>
        </w:tc>
      </w:tr>
      <w:tr w:rsidR="006D02E3" w14:paraId="584C4C20" w14:textId="77777777" w:rsidTr="00F4290A">
        <w:trPr>
          <w:jc w:val="center"/>
        </w:trPr>
        <w:tc>
          <w:tcPr>
            <w:tcW w:w="0" w:type="auto"/>
          </w:tcPr>
          <w:p w14:paraId="76E7E8C0" w14:textId="77777777" w:rsidR="006D02E3" w:rsidRDefault="006D02E3" w:rsidP="00F4290A">
            <w:pPr>
              <w:jc w:val="center"/>
            </w:pPr>
            <w:r>
              <w:t>10</w:t>
            </w:r>
          </w:p>
        </w:tc>
        <w:tc>
          <w:tcPr>
            <w:tcW w:w="0" w:type="auto"/>
          </w:tcPr>
          <w:p w14:paraId="39D916CB" w14:textId="77777777" w:rsidR="006D02E3" w:rsidRDefault="006D02E3" w:rsidP="00F4290A">
            <w:pPr>
              <w:jc w:val="center"/>
            </w:pPr>
            <w:r>
              <w:t>1500-1999</w:t>
            </w:r>
          </w:p>
        </w:tc>
      </w:tr>
      <w:tr w:rsidR="006D02E3" w14:paraId="591574A5" w14:textId="77777777" w:rsidTr="00F4290A">
        <w:trPr>
          <w:jc w:val="center"/>
        </w:trPr>
        <w:tc>
          <w:tcPr>
            <w:tcW w:w="0" w:type="auto"/>
          </w:tcPr>
          <w:p w14:paraId="0211546D" w14:textId="77777777" w:rsidR="006D02E3" w:rsidRDefault="006D02E3" w:rsidP="00F4290A">
            <w:pPr>
              <w:jc w:val="center"/>
            </w:pPr>
            <w:r>
              <w:t>13</w:t>
            </w:r>
          </w:p>
        </w:tc>
        <w:tc>
          <w:tcPr>
            <w:tcW w:w="0" w:type="auto"/>
          </w:tcPr>
          <w:p w14:paraId="6DE0832E" w14:textId="77777777" w:rsidR="006D02E3" w:rsidRDefault="006D02E3" w:rsidP="00F4290A">
            <w:pPr>
              <w:jc w:val="center"/>
            </w:pPr>
            <w:r>
              <w:t>2000-2499</w:t>
            </w:r>
          </w:p>
        </w:tc>
      </w:tr>
      <w:tr w:rsidR="006D02E3" w14:paraId="631279D3" w14:textId="77777777" w:rsidTr="00F4290A">
        <w:trPr>
          <w:jc w:val="center"/>
        </w:trPr>
        <w:tc>
          <w:tcPr>
            <w:tcW w:w="0" w:type="auto"/>
          </w:tcPr>
          <w:p w14:paraId="2728D54E" w14:textId="77777777" w:rsidR="006D02E3" w:rsidRDefault="006D02E3" w:rsidP="00F4290A">
            <w:pPr>
              <w:jc w:val="center"/>
            </w:pPr>
            <w:r>
              <w:t>17</w:t>
            </w:r>
          </w:p>
        </w:tc>
        <w:tc>
          <w:tcPr>
            <w:tcW w:w="0" w:type="auto"/>
          </w:tcPr>
          <w:p w14:paraId="648BD25F" w14:textId="77777777" w:rsidR="006D02E3" w:rsidRDefault="006D02E3" w:rsidP="00F4290A">
            <w:pPr>
              <w:jc w:val="center"/>
            </w:pPr>
            <w:r>
              <w:t>2500-2999</w:t>
            </w:r>
          </w:p>
        </w:tc>
      </w:tr>
      <w:tr w:rsidR="006D02E3" w14:paraId="2457F24D" w14:textId="77777777" w:rsidTr="00F4290A">
        <w:trPr>
          <w:jc w:val="center"/>
        </w:trPr>
        <w:tc>
          <w:tcPr>
            <w:tcW w:w="0" w:type="auto"/>
          </w:tcPr>
          <w:p w14:paraId="56D88265" w14:textId="77777777" w:rsidR="006D02E3" w:rsidRDefault="006D02E3" w:rsidP="00F4290A">
            <w:pPr>
              <w:jc w:val="center"/>
            </w:pPr>
            <w:r>
              <w:t>20</w:t>
            </w:r>
          </w:p>
        </w:tc>
        <w:tc>
          <w:tcPr>
            <w:tcW w:w="0" w:type="auto"/>
          </w:tcPr>
          <w:p w14:paraId="4B0F485D" w14:textId="77777777" w:rsidR="006D02E3" w:rsidRDefault="006D02E3" w:rsidP="00F4290A">
            <w:pPr>
              <w:jc w:val="center"/>
            </w:pPr>
            <w:r>
              <w:t>3000-3999</w:t>
            </w:r>
          </w:p>
        </w:tc>
      </w:tr>
      <w:tr w:rsidR="006D02E3" w14:paraId="2128084D" w14:textId="77777777" w:rsidTr="00F4290A">
        <w:trPr>
          <w:jc w:val="center"/>
        </w:trPr>
        <w:tc>
          <w:tcPr>
            <w:tcW w:w="0" w:type="auto"/>
          </w:tcPr>
          <w:p w14:paraId="5CF737A2" w14:textId="77777777" w:rsidR="006D02E3" w:rsidRDefault="006D02E3" w:rsidP="00F4290A">
            <w:pPr>
              <w:jc w:val="center"/>
            </w:pPr>
            <w:r>
              <w:t>23</w:t>
            </w:r>
          </w:p>
          <w:p w14:paraId="131E1C85" w14:textId="77777777" w:rsidR="006D02E3" w:rsidRDefault="006D02E3" w:rsidP="00F4290A">
            <w:pPr>
              <w:jc w:val="center"/>
            </w:pPr>
            <w:r>
              <w:t>27</w:t>
            </w:r>
          </w:p>
          <w:p w14:paraId="0538C58E" w14:textId="77777777" w:rsidR="006D02E3" w:rsidRDefault="006D02E3" w:rsidP="00F4290A">
            <w:pPr>
              <w:jc w:val="center"/>
            </w:pPr>
            <w:r>
              <w:t>30</w:t>
            </w:r>
          </w:p>
          <w:p w14:paraId="6DFF84A4" w14:textId="77777777" w:rsidR="006D02E3" w:rsidRDefault="006D02E3" w:rsidP="00F4290A">
            <w:pPr>
              <w:jc w:val="center"/>
            </w:pPr>
            <w:r>
              <w:t>33</w:t>
            </w:r>
          </w:p>
          <w:p w14:paraId="7E908049" w14:textId="77777777" w:rsidR="006D02E3" w:rsidRDefault="006D02E3" w:rsidP="00F4290A">
            <w:pPr>
              <w:jc w:val="center"/>
            </w:pPr>
            <w:r>
              <w:t>37</w:t>
            </w:r>
          </w:p>
          <w:p w14:paraId="08966257" w14:textId="77777777" w:rsidR="006D02E3" w:rsidRDefault="006D02E3" w:rsidP="00F4290A">
            <w:pPr>
              <w:jc w:val="center"/>
            </w:pPr>
            <w:r>
              <w:t>40</w:t>
            </w:r>
          </w:p>
          <w:p w14:paraId="0C4753CA" w14:textId="77777777" w:rsidR="006D02E3" w:rsidRDefault="006D02E3" w:rsidP="00F4290A">
            <w:pPr>
              <w:jc w:val="center"/>
            </w:pPr>
            <w:r>
              <w:t>43</w:t>
            </w:r>
          </w:p>
          <w:p w14:paraId="276617FE" w14:textId="77777777" w:rsidR="006D02E3" w:rsidRDefault="006D02E3" w:rsidP="00F4290A">
            <w:pPr>
              <w:jc w:val="center"/>
            </w:pPr>
            <w:r>
              <w:t>47</w:t>
            </w:r>
          </w:p>
          <w:p w14:paraId="12B33A2D" w14:textId="77777777" w:rsidR="006D02E3" w:rsidRDefault="006D02E3" w:rsidP="00F4290A">
            <w:pPr>
              <w:jc w:val="center"/>
            </w:pPr>
            <w:r>
              <w:t>50</w:t>
            </w:r>
          </w:p>
          <w:p w14:paraId="00CB8E18" w14:textId="77777777" w:rsidR="006D02E3" w:rsidRDefault="006D02E3" w:rsidP="00F4290A">
            <w:pPr>
              <w:jc w:val="center"/>
            </w:pPr>
            <w:r>
              <w:t>53</w:t>
            </w:r>
          </w:p>
          <w:p w14:paraId="1C16D59C" w14:textId="77777777" w:rsidR="006D02E3" w:rsidRDefault="006D02E3" w:rsidP="00F4290A">
            <w:pPr>
              <w:jc w:val="center"/>
            </w:pPr>
            <w:r>
              <w:t>57</w:t>
            </w:r>
          </w:p>
          <w:p w14:paraId="330D7F91" w14:textId="77777777" w:rsidR="006D02E3" w:rsidRDefault="006D02E3" w:rsidP="00F4290A">
            <w:pPr>
              <w:jc w:val="center"/>
            </w:pPr>
            <w:r>
              <w:t>60</w:t>
            </w:r>
          </w:p>
        </w:tc>
        <w:tc>
          <w:tcPr>
            <w:tcW w:w="0" w:type="auto"/>
          </w:tcPr>
          <w:p w14:paraId="27E39E01" w14:textId="77777777" w:rsidR="006D02E3" w:rsidRDefault="006D02E3" w:rsidP="00F4290A">
            <w:pPr>
              <w:jc w:val="center"/>
            </w:pPr>
            <w:r>
              <w:t>4000-4999</w:t>
            </w:r>
          </w:p>
          <w:p w14:paraId="623150A9" w14:textId="77777777" w:rsidR="006D02E3" w:rsidRDefault="006D02E3" w:rsidP="00F4290A">
            <w:pPr>
              <w:jc w:val="center"/>
            </w:pPr>
            <w:r>
              <w:t>5000-5999</w:t>
            </w:r>
          </w:p>
          <w:p w14:paraId="18F03FBF" w14:textId="77777777" w:rsidR="006D02E3" w:rsidRDefault="006D02E3" w:rsidP="00F4290A">
            <w:pPr>
              <w:jc w:val="center"/>
            </w:pPr>
            <w:r>
              <w:t>6000-6999</w:t>
            </w:r>
          </w:p>
          <w:p w14:paraId="53CA442C" w14:textId="77777777" w:rsidR="006D02E3" w:rsidRDefault="006D02E3" w:rsidP="00F4290A">
            <w:pPr>
              <w:jc w:val="center"/>
            </w:pPr>
            <w:r>
              <w:t>7000-7999</w:t>
            </w:r>
          </w:p>
          <w:p w14:paraId="11A63842" w14:textId="77777777" w:rsidR="006D02E3" w:rsidRDefault="006D02E3" w:rsidP="00F4290A">
            <w:pPr>
              <w:jc w:val="center"/>
            </w:pPr>
            <w:r>
              <w:t>8000-8499</w:t>
            </w:r>
          </w:p>
          <w:p w14:paraId="30C90183" w14:textId="77777777" w:rsidR="006D02E3" w:rsidRDefault="006D02E3" w:rsidP="00F4290A">
            <w:pPr>
              <w:jc w:val="center"/>
            </w:pPr>
            <w:r>
              <w:t>8500-8999</w:t>
            </w:r>
          </w:p>
          <w:p w14:paraId="2A4BC7A6" w14:textId="77777777" w:rsidR="006D02E3" w:rsidRDefault="006D02E3" w:rsidP="00F4290A">
            <w:pPr>
              <w:jc w:val="center"/>
            </w:pPr>
            <w:r>
              <w:t>9000-9499</w:t>
            </w:r>
          </w:p>
          <w:p w14:paraId="3836E29A" w14:textId="77777777" w:rsidR="006D02E3" w:rsidRDefault="006D02E3" w:rsidP="00F4290A">
            <w:pPr>
              <w:jc w:val="center"/>
            </w:pPr>
            <w:r>
              <w:t>9500-9999</w:t>
            </w:r>
          </w:p>
          <w:p w14:paraId="2CA009BC" w14:textId="77777777" w:rsidR="006D02E3" w:rsidRDefault="006D02E3" w:rsidP="00F4290A">
            <w:pPr>
              <w:jc w:val="center"/>
            </w:pPr>
            <w:r>
              <w:t>10000-10499</w:t>
            </w:r>
          </w:p>
          <w:p w14:paraId="12A23855" w14:textId="77777777" w:rsidR="006D02E3" w:rsidRDefault="006D02E3" w:rsidP="00F4290A">
            <w:pPr>
              <w:jc w:val="center"/>
            </w:pPr>
            <w:r>
              <w:t>10500-10999</w:t>
            </w:r>
          </w:p>
          <w:p w14:paraId="7457CFD8" w14:textId="77777777" w:rsidR="006D02E3" w:rsidRDefault="006D02E3" w:rsidP="00F4290A">
            <w:pPr>
              <w:jc w:val="center"/>
            </w:pPr>
            <w:r>
              <w:t>11000-11499</w:t>
            </w:r>
          </w:p>
          <w:p w14:paraId="67CD8FCC" w14:textId="77777777" w:rsidR="006D02E3" w:rsidRDefault="006D02E3" w:rsidP="00F4290A">
            <w:pPr>
              <w:jc w:val="center"/>
            </w:pPr>
            <w:r>
              <w:t>&gt;= 15000</w:t>
            </w:r>
          </w:p>
          <w:p w14:paraId="5412688A" w14:textId="77777777" w:rsidR="006D02E3" w:rsidRDefault="006D02E3" w:rsidP="00F4290A">
            <w:pPr>
              <w:jc w:val="center"/>
            </w:pPr>
          </w:p>
          <w:p w14:paraId="61415165" w14:textId="77777777" w:rsidR="006D02E3" w:rsidRDefault="006D02E3" w:rsidP="00F4290A">
            <w:pPr>
              <w:jc w:val="center"/>
            </w:pPr>
          </w:p>
          <w:p w14:paraId="21DC72AD" w14:textId="77777777" w:rsidR="006D02E3" w:rsidRDefault="006D02E3" w:rsidP="00F4290A">
            <w:pPr>
              <w:jc w:val="center"/>
            </w:pPr>
          </w:p>
        </w:tc>
      </w:tr>
    </w:tbl>
    <w:p w14:paraId="17D34752" w14:textId="77777777" w:rsidR="006D02E3" w:rsidRDefault="006D02E3" w:rsidP="006D02E3">
      <w:pPr>
        <w:pStyle w:val="Photo"/>
        <w:rPr>
          <w:b/>
          <w:bCs/>
        </w:rPr>
      </w:pPr>
      <w:r w:rsidRPr="00486D66">
        <w:rPr>
          <w:b/>
          <w:bCs/>
        </w:rPr>
        <w:t>Table 1  - Encoding of Altitude into secondary WSPR message dBm field</w:t>
      </w:r>
    </w:p>
    <w:p w14:paraId="1F63C3FF" w14:textId="3C569419" w:rsidR="006D02E3" w:rsidRDefault="006D02E3" w:rsidP="006D02E3">
      <w:r>
        <w:t xml:space="preserve">We take advantage of the precise timing </w:t>
      </w:r>
      <w:r w:rsidR="009D3131">
        <w:t>of</w:t>
      </w:r>
      <w:r>
        <w:t xml:space="preserve"> WSPR to </w:t>
      </w:r>
      <w:r w:rsidR="009D3131">
        <w:t>send</w:t>
      </w:r>
      <w:r>
        <w:t xml:space="preserve"> different telemetry data </w:t>
      </w:r>
      <w:r w:rsidR="009D3131">
        <w:t>via</w:t>
      </w:r>
      <w:r>
        <w:t xml:space="preserve"> the dBm field of the secondary WSPR message</w:t>
      </w:r>
      <w:r w:rsidR="009D3131">
        <w:t>,</w:t>
      </w:r>
      <w:r>
        <w:t xml:space="preserve"> according to the time of transmission, </w:t>
      </w:r>
      <w:r w:rsidR="009D3131">
        <w:t xml:space="preserve">thus </w:t>
      </w:r>
      <w:r>
        <w:t xml:space="preserve">effectively multiplexing the data in the time domain. </w:t>
      </w:r>
    </w:p>
    <w:p w14:paraId="5162D1BF" w14:textId="77777777" w:rsidR="006D02E3" w:rsidRDefault="006D02E3" w:rsidP="006D02E3">
      <w:pPr>
        <w:pStyle w:val="Heading3"/>
      </w:pPr>
      <w:r>
        <w:t>Telemetry – Voltage (VOLT)</w:t>
      </w:r>
    </w:p>
    <w:p w14:paraId="57156A7F" w14:textId="08F7DC07" w:rsidR="006D02E3" w:rsidRPr="00486D66" w:rsidRDefault="006D02E3" w:rsidP="006D02E3">
      <w:r>
        <w:t xml:space="preserve">The VCC voltage sampled by the processor is similarly encoded in the dBm field for secondary WSPR transmissions that begin at hh:12:01 and hh:52:01.  The telemetry covers a range of sampled voltages from 3.3v to 5.0 in increments of 0.1 volts. An encoded value of 60 represents a measured voltage of greater than </w:t>
      </w:r>
      <w:r w:rsidR="00210F82">
        <w:t xml:space="preserve">or equal </w:t>
      </w:r>
      <w:r w:rsidR="009D3131">
        <w:t xml:space="preserve">to </w:t>
      </w:r>
      <w:r w:rsidR="00210F82">
        <w:t>five</w:t>
      </w:r>
      <w:r>
        <w:t xml:space="preserve"> volts. </w:t>
      </w:r>
      <w:r w:rsidR="00210F82">
        <w:t xml:space="preserve">A voltage of less that 3.3v is represented by 0. </w:t>
      </w:r>
      <w:r>
        <w:t>The encoding details are shown in Table 2 (Encoding of voltage into secondary WSPR message dBm field).</w:t>
      </w:r>
    </w:p>
    <w:tbl>
      <w:tblPr>
        <w:tblStyle w:val="LightList-Accent3"/>
        <w:tblW w:w="0" w:type="auto"/>
        <w:jc w:val="center"/>
        <w:tblLook w:val="0620" w:firstRow="1" w:lastRow="0" w:firstColumn="0" w:lastColumn="0" w:noHBand="1" w:noVBand="1"/>
      </w:tblPr>
      <w:tblGrid>
        <w:gridCol w:w="3700"/>
        <w:gridCol w:w="1429"/>
      </w:tblGrid>
      <w:tr w:rsidR="006D02E3" w:rsidRPr="00B063A8" w14:paraId="77416670" w14:textId="77777777" w:rsidTr="00F4290A">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BA3695E" w14:textId="77777777" w:rsidR="006D02E3" w:rsidRPr="00B063A8" w:rsidRDefault="006D02E3" w:rsidP="00F4290A">
            <w:pPr>
              <w:jc w:val="center"/>
              <w:rPr>
                <w:color w:val="000000" w:themeColor="text1"/>
              </w:rPr>
            </w:pPr>
            <w:r w:rsidRPr="00B063A8">
              <w:rPr>
                <w:color w:val="000000" w:themeColor="text1"/>
              </w:rPr>
              <w:t>Encoded value (</w:t>
            </w:r>
            <w:r>
              <w:rPr>
                <w:color w:val="000000" w:themeColor="text1"/>
              </w:rPr>
              <w:t xml:space="preserve">WSPR </w:t>
            </w:r>
            <w:r w:rsidRPr="00B063A8">
              <w:rPr>
                <w:color w:val="000000" w:themeColor="text1"/>
              </w:rPr>
              <w:t>dBm Field)</w:t>
            </w:r>
          </w:p>
        </w:tc>
        <w:tc>
          <w:tcPr>
            <w:tcW w:w="0" w:type="auto"/>
          </w:tcPr>
          <w:p w14:paraId="770E362D" w14:textId="77777777" w:rsidR="006D02E3" w:rsidRPr="00B063A8" w:rsidRDefault="006D02E3" w:rsidP="00F4290A">
            <w:pPr>
              <w:rPr>
                <w:color w:val="000000" w:themeColor="text1"/>
              </w:rPr>
            </w:pPr>
            <w:r>
              <w:rPr>
                <w:color w:val="000000" w:themeColor="text1"/>
              </w:rPr>
              <w:t>Voltage</w:t>
            </w:r>
            <w:r w:rsidRPr="00B063A8">
              <w:rPr>
                <w:color w:val="000000" w:themeColor="text1"/>
              </w:rPr>
              <w:t xml:space="preserve"> </w:t>
            </w:r>
            <w:r>
              <w:rPr>
                <w:color w:val="000000" w:themeColor="text1"/>
              </w:rPr>
              <w:t xml:space="preserve">(V </w:t>
            </w:r>
            <w:r w:rsidRPr="00B063A8">
              <w:rPr>
                <w:color w:val="000000" w:themeColor="text1"/>
              </w:rPr>
              <w:t>)</w:t>
            </w:r>
          </w:p>
        </w:tc>
      </w:tr>
      <w:tr w:rsidR="006D02E3" w14:paraId="409BD6E1" w14:textId="77777777" w:rsidTr="00F4290A">
        <w:trPr>
          <w:jc w:val="center"/>
        </w:trPr>
        <w:tc>
          <w:tcPr>
            <w:tcW w:w="0" w:type="auto"/>
          </w:tcPr>
          <w:p w14:paraId="2303CDE7" w14:textId="77777777" w:rsidR="006D02E3" w:rsidRDefault="006D02E3" w:rsidP="00F4290A">
            <w:pPr>
              <w:jc w:val="center"/>
            </w:pPr>
            <w:r>
              <w:lastRenderedPageBreak/>
              <w:t>0</w:t>
            </w:r>
          </w:p>
        </w:tc>
        <w:tc>
          <w:tcPr>
            <w:tcW w:w="0" w:type="auto"/>
          </w:tcPr>
          <w:p w14:paraId="63FECA18" w14:textId="0D657A37" w:rsidR="006D02E3" w:rsidRDefault="00210F82" w:rsidP="00F4290A">
            <w:pPr>
              <w:jc w:val="center"/>
            </w:pPr>
            <w:r>
              <w:t>&lt; 3.3</w:t>
            </w:r>
          </w:p>
        </w:tc>
      </w:tr>
      <w:tr w:rsidR="006D02E3" w14:paraId="2362D0AE" w14:textId="77777777" w:rsidTr="00F4290A">
        <w:trPr>
          <w:jc w:val="center"/>
        </w:trPr>
        <w:tc>
          <w:tcPr>
            <w:tcW w:w="0" w:type="auto"/>
          </w:tcPr>
          <w:p w14:paraId="358F5F9D" w14:textId="77777777" w:rsidR="006D02E3" w:rsidRDefault="006D02E3" w:rsidP="00F4290A">
            <w:pPr>
              <w:jc w:val="center"/>
            </w:pPr>
            <w:r>
              <w:t>3</w:t>
            </w:r>
          </w:p>
        </w:tc>
        <w:tc>
          <w:tcPr>
            <w:tcW w:w="0" w:type="auto"/>
          </w:tcPr>
          <w:p w14:paraId="5853D6C3" w14:textId="69EC09FC" w:rsidR="006D02E3" w:rsidRDefault="006D02E3" w:rsidP="00F4290A">
            <w:pPr>
              <w:jc w:val="center"/>
            </w:pPr>
            <w:r>
              <w:t>3</w:t>
            </w:r>
            <w:r w:rsidR="00210F82">
              <w:t>.3</w:t>
            </w:r>
          </w:p>
        </w:tc>
      </w:tr>
      <w:tr w:rsidR="006D02E3" w14:paraId="618D3EFF" w14:textId="77777777" w:rsidTr="00F4290A">
        <w:trPr>
          <w:jc w:val="center"/>
        </w:trPr>
        <w:tc>
          <w:tcPr>
            <w:tcW w:w="0" w:type="auto"/>
          </w:tcPr>
          <w:p w14:paraId="20EC74E3" w14:textId="77777777" w:rsidR="006D02E3" w:rsidRDefault="006D02E3" w:rsidP="00F4290A">
            <w:pPr>
              <w:jc w:val="center"/>
            </w:pPr>
            <w:r>
              <w:t>7</w:t>
            </w:r>
          </w:p>
        </w:tc>
        <w:tc>
          <w:tcPr>
            <w:tcW w:w="0" w:type="auto"/>
          </w:tcPr>
          <w:p w14:paraId="2A4CDB7E" w14:textId="25152983" w:rsidR="006D02E3" w:rsidRDefault="006D02E3" w:rsidP="00F4290A">
            <w:pPr>
              <w:jc w:val="center"/>
            </w:pPr>
            <w:r>
              <w:t>3.</w:t>
            </w:r>
            <w:r w:rsidR="00210F82">
              <w:t>4</w:t>
            </w:r>
          </w:p>
        </w:tc>
      </w:tr>
      <w:tr w:rsidR="006D02E3" w14:paraId="7C6CC93D" w14:textId="77777777" w:rsidTr="00F4290A">
        <w:trPr>
          <w:jc w:val="center"/>
        </w:trPr>
        <w:tc>
          <w:tcPr>
            <w:tcW w:w="0" w:type="auto"/>
          </w:tcPr>
          <w:p w14:paraId="02B6AEC2" w14:textId="77777777" w:rsidR="006D02E3" w:rsidRDefault="006D02E3" w:rsidP="00F4290A">
            <w:pPr>
              <w:jc w:val="center"/>
            </w:pPr>
            <w:r>
              <w:t>10</w:t>
            </w:r>
          </w:p>
        </w:tc>
        <w:tc>
          <w:tcPr>
            <w:tcW w:w="0" w:type="auto"/>
          </w:tcPr>
          <w:p w14:paraId="355AEE17" w14:textId="175CA3B2" w:rsidR="006D02E3" w:rsidRDefault="006D02E3" w:rsidP="00F4290A">
            <w:pPr>
              <w:jc w:val="center"/>
            </w:pPr>
            <w:r>
              <w:t>3.</w:t>
            </w:r>
            <w:r w:rsidR="00210F82">
              <w:t>5</w:t>
            </w:r>
          </w:p>
        </w:tc>
      </w:tr>
      <w:tr w:rsidR="006D02E3" w14:paraId="17B36605" w14:textId="77777777" w:rsidTr="00F4290A">
        <w:trPr>
          <w:jc w:val="center"/>
        </w:trPr>
        <w:tc>
          <w:tcPr>
            <w:tcW w:w="0" w:type="auto"/>
          </w:tcPr>
          <w:p w14:paraId="747114AE" w14:textId="77777777" w:rsidR="006D02E3" w:rsidRDefault="006D02E3" w:rsidP="00F4290A">
            <w:pPr>
              <w:jc w:val="center"/>
            </w:pPr>
            <w:r>
              <w:t>13</w:t>
            </w:r>
          </w:p>
        </w:tc>
        <w:tc>
          <w:tcPr>
            <w:tcW w:w="0" w:type="auto"/>
          </w:tcPr>
          <w:p w14:paraId="31334A3A" w14:textId="291218FE" w:rsidR="006D02E3" w:rsidRDefault="006D02E3" w:rsidP="00F4290A">
            <w:pPr>
              <w:jc w:val="center"/>
            </w:pPr>
            <w:r>
              <w:t>3.</w:t>
            </w:r>
            <w:r w:rsidR="00210F82">
              <w:t>6</w:t>
            </w:r>
          </w:p>
        </w:tc>
      </w:tr>
      <w:tr w:rsidR="006D02E3" w14:paraId="7A62917E" w14:textId="77777777" w:rsidTr="00F4290A">
        <w:trPr>
          <w:jc w:val="center"/>
        </w:trPr>
        <w:tc>
          <w:tcPr>
            <w:tcW w:w="0" w:type="auto"/>
          </w:tcPr>
          <w:p w14:paraId="585D8437" w14:textId="77777777" w:rsidR="006D02E3" w:rsidRDefault="006D02E3" w:rsidP="00F4290A">
            <w:pPr>
              <w:jc w:val="center"/>
            </w:pPr>
            <w:r>
              <w:t>17</w:t>
            </w:r>
          </w:p>
        </w:tc>
        <w:tc>
          <w:tcPr>
            <w:tcW w:w="0" w:type="auto"/>
          </w:tcPr>
          <w:p w14:paraId="16A606E1" w14:textId="0E3EC3F4" w:rsidR="006D02E3" w:rsidRDefault="006D02E3" w:rsidP="00F4290A">
            <w:pPr>
              <w:jc w:val="center"/>
            </w:pPr>
            <w:r>
              <w:t>3.</w:t>
            </w:r>
            <w:r w:rsidR="00210F82">
              <w:t>7</w:t>
            </w:r>
          </w:p>
        </w:tc>
      </w:tr>
      <w:tr w:rsidR="006D02E3" w14:paraId="4A70CCA9" w14:textId="77777777" w:rsidTr="00F4290A">
        <w:trPr>
          <w:jc w:val="center"/>
        </w:trPr>
        <w:tc>
          <w:tcPr>
            <w:tcW w:w="0" w:type="auto"/>
          </w:tcPr>
          <w:p w14:paraId="327491F9" w14:textId="77777777" w:rsidR="006D02E3" w:rsidRDefault="006D02E3" w:rsidP="00F4290A">
            <w:pPr>
              <w:jc w:val="center"/>
            </w:pPr>
            <w:r>
              <w:t>20</w:t>
            </w:r>
          </w:p>
        </w:tc>
        <w:tc>
          <w:tcPr>
            <w:tcW w:w="0" w:type="auto"/>
          </w:tcPr>
          <w:p w14:paraId="3D10D965" w14:textId="4CFFAE92" w:rsidR="006D02E3" w:rsidRDefault="006D02E3" w:rsidP="00F4290A">
            <w:pPr>
              <w:jc w:val="center"/>
            </w:pPr>
            <w:r>
              <w:t>3.</w:t>
            </w:r>
            <w:r w:rsidR="00210F82">
              <w:t>8</w:t>
            </w:r>
          </w:p>
        </w:tc>
      </w:tr>
      <w:tr w:rsidR="006D02E3" w14:paraId="2CD72CC9" w14:textId="77777777" w:rsidTr="00F4290A">
        <w:trPr>
          <w:jc w:val="center"/>
        </w:trPr>
        <w:tc>
          <w:tcPr>
            <w:tcW w:w="0" w:type="auto"/>
          </w:tcPr>
          <w:p w14:paraId="6468487B" w14:textId="77777777" w:rsidR="006D02E3" w:rsidRDefault="006D02E3" w:rsidP="00F4290A">
            <w:pPr>
              <w:jc w:val="center"/>
            </w:pPr>
            <w:r>
              <w:t>23</w:t>
            </w:r>
          </w:p>
          <w:p w14:paraId="0FB195C4" w14:textId="77777777" w:rsidR="006D02E3" w:rsidRDefault="006D02E3" w:rsidP="00F4290A">
            <w:pPr>
              <w:jc w:val="center"/>
            </w:pPr>
            <w:r>
              <w:t>27</w:t>
            </w:r>
          </w:p>
          <w:p w14:paraId="2ACB3614" w14:textId="77777777" w:rsidR="006D02E3" w:rsidRDefault="006D02E3" w:rsidP="00F4290A">
            <w:pPr>
              <w:jc w:val="center"/>
            </w:pPr>
            <w:r>
              <w:t>30</w:t>
            </w:r>
          </w:p>
          <w:p w14:paraId="50E667BE" w14:textId="77777777" w:rsidR="006D02E3" w:rsidRDefault="006D02E3" w:rsidP="00F4290A">
            <w:pPr>
              <w:jc w:val="center"/>
            </w:pPr>
            <w:r>
              <w:t>33</w:t>
            </w:r>
          </w:p>
          <w:p w14:paraId="3226D2FE" w14:textId="77777777" w:rsidR="006D02E3" w:rsidRDefault="006D02E3" w:rsidP="00F4290A">
            <w:pPr>
              <w:jc w:val="center"/>
            </w:pPr>
            <w:r>
              <w:t>37</w:t>
            </w:r>
          </w:p>
          <w:p w14:paraId="1679347D" w14:textId="77777777" w:rsidR="006D02E3" w:rsidRDefault="006D02E3" w:rsidP="00F4290A">
            <w:pPr>
              <w:jc w:val="center"/>
            </w:pPr>
            <w:r>
              <w:t>40</w:t>
            </w:r>
          </w:p>
          <w:p w14:paraId="42DF6D8F" w14:textId="77777777" w:rsidR="006D02E3" w:rsidRDefault="006D02E3" w:rsidP="00F4290A">
            <w:pPr>
              <w:jc w:val="center"/>
            </w:pPr>
            <w:r>
              <w:t>43</w:t>
            </w:r>
          </w:p>
          <w:p w14:paraId="107AF21A" w14:textId="77777777" w:rsidR="006D02E3" w:rsidRDefault="006D02E3" w:rsidP="00F4290A">
            <w:pPr>
              <w:jc w:val="center"/>
            </w:pPr>
            <w:r>
              <w:t>47</w:t>
            </w:r>
          </w:p>
          <w:p w14:paraId="57A6792E" w14:textId="77777777" w:rsidR="006D02E3" w:rsidRDefault="006D02E3" w:rsidP="00F4290A">
            <w:pPr>
              <w:jc w:val="center"/>
            </w:pPr>
            <w:r>
              <w:t>50</w:t>
            </w:r>
          </w:p>
          <w:p w14:paraId="2883BA38" w14:textId="77777777" w:rsidR="006D02E3" w:rsidRDefault="006D02E3" w:rsidP="00F4290A">
            <w:pPr>
              <w:jc w:val="center"/>
            </w:pPr>
            <w:r>
              <w:t>53</w:t>
            </w:r>
          </w:p>
          <w:p w14:paraId="608BCE62" w14:textId="77777777" w:rsidR="006D02E3" w:rsidRDefault="006D02E3" w:rsidP="00F4290A">
            <w:pPr>
              <w:jc w:val="center"/>
            </w:pPr>
            <w:r>
              <w:t>57</w:t>
            </w:r>
          </w:p>
          <w:p w14:paraId="6E796FD9" w14:textId="77777777" w:rsidR="006D02E3" w:rsidRDefault="006D02E3" w:rsidP="00F4290A">
            <w:pPr>
              <w:jc w:val="center"/>
            </w:pPr>
            <w:r>
              <w:t>60</w:t>
            </w:r>
          </w:p>
        </w:tc>
        <w:tc>
          <w:tcPr>
            <w:tcW w:w="0" w:type="auto"/>
          </w:tcPr>
          <w:p w14:paraId="43C4C766" w14:textId="57E64DC9" w:rsidR="006D02E3" w:rsidRDefault="00210F82" w:rsidP="00F4290A">
            <w:pPr>
              <w:jc w:val="center"/>
            </w:pPr>
            <w:r>
              <w:t>3.9</w:t>
            </w:r>
          </w:p>
          <w:p w14:paraId="6F227FB9" w14:textId="5AA6BB2D" w:rsidR="006D02E3" w:rsidRDefault="006D02E3" w:rsidP="00F4290A">
            <w:pPr>
              <w:jc w:val="center"/>
            </w:pPr>
            <w:r>
              <w:t>4.</w:t>
            </w:r>
            <w:r w:rsidR="00210F82">
              <w:t>0</w:t>
            </w:r>
          </w:p>
          <w:p w14:paraId="198ADD16" w14:textId="24F63FE3" w:rsidR="006D02E3" w:rsidRDefault="006D02E3" w:rsidP="00F4290A">
            <w:pPr>
              <w:jc w:val="center"/>
            </w:pPr>
            <w:r>
              <w:t>4.</w:t>
            </w:r>
            <w:r w:rsidR="00210F82">
              <w:t>1</w:t>
            </w:r>
          </w:p>
          <w:p w14:paraId="7F5058A6" w14:textId="3E2AD5D8" w:rsidR="006D02E3" w:rsidRDefault="006D02E3" w:rsidP="00F4290A">
            <w:pPr>
              <w:jc w:val="center"/>
            </w:pPr>
            <w:r>
              <w:t>4.</w:t>
            </w:r>
            <w:r w:rsidR="00210F82">
              <w:t>2</w:t>
            </w:r>
          </w:p>
          <w:p w14:paraId="4865D955" w14:textId="080C1C28" w:rsidR="006D02E3" w:rsidRDefault="006D02E3" w:rsidP="00F4290A">
            <w:pPr>
              <w:jc w:val="center"/>
            </w:pPr>
            <w:r>
              <w:t>4.</w:t>
            </w:r>
            <w:r w:rsidR="00210F82">
              <w:t>3</w:t>
            </w:r>
          </w:p>
          <w:p w14:paraId="064F63A1" w14:textId="5AE261E2" w:rsidR="006D02E3" w:rsidRDefault="006D02E3" w:rsidP="00F4290A">
            <w:pPr>
              <w:jc w:val="center"/>
            </w:pPr>
            <w:r>
              <w:t>4.</w:t>
            </w:r>
            <w:r w:rsidR="00210F82">
              <w:t>4</w:t>
            </w:r>
          </w:p>
          <w:p w14:paraId="2EADD17C" w14:textId="4971B369" w:rsidR="006D02E3" w:rsidRDefault="006D02E3" w:rsidP="00F4290A">
            <w:pPr>
              <w:jc w:val="center"/>
            </w:pPr>
            <w:r>
              <w:t>4.</w:t>
            </w:r>
            <w:r w:rsidR="00210F82">
              <w:t>5</w:t>
            </w:r>
          </w:p>
          <w:p w14:paraId="5D4A4C26" w14:textId="589B5E30" w:rsidR="006D02E3" w:rsidRDefault="006D02E3" w:rsidP="00F4290A">
            <w:pPr>
              <w:jc w:val="center"/>
            </w:pPr>
            <w:r>
              <w:t>4.</w:t>
            </w:r>
            <w:r w:rsidR="00210F82">
              <w:t>6</w:t>
            </w:r>
          </w:p>
          <w:p w14:paraId="0658404D" w14:textId="53AEFF1A" w:rsidR="006D02E3" w:rsidRDefault="006D02E3" w:rsidP="00F4290A">
            <w:pPr>
              <w:jc w:val="center"/>
            </w:pPr>
            <w:r>
              <w:t>4.</w:t>
            </w:r>
            <w:r w:rsidR="00210F82">
              <w:t>7</w:t>
            </w:r>
          </w:p>
          <w:p w14:paraId="02A76C12" w14:textId="154FCF43" w:rsidR="006D02E3" w:rsidRDefault="006D02E3" w:rsidP="00F4290A">
            <w:pPr>
              <w:jc w:val="center"/>
            </w:pPr>
            <w:r>
              <w:t>4.</w:t>
            </w:r>
            <w:r w:rsidR="00210F82">
              <w:t>8</w:t>
            </w:r>
          </w:p>
          <w:p w14:paraId="6BE99473" w14:textId="53404068" w:rsidR="006D02E3" w:rsidRDefault="00210F82" w:rsidP="00F4290A">
            <w:pPr>
              <w:jc w:val="center"/>
            </w:pPr>
            <w:r>
              <w:t>4.9</w:t>
            </w:r>
          </w:p>
          <w:p w14:paraId="7AF0FC88" w14:textId="3C349AF3" w:rsidR="006D02E3" w:rsidRDefault="006D02E3" w:rsidP="00F4290A">
            <w:pPr>
              <w:jc w:val="center"/>
            </w:pPr>
            <w:r>
              <w:t>&gt;</w:t>
            </w:r>
            <w:r w:rsidR="00210F82">
              <w:t xml:space="preserve">= </w:t>
            </w:r>
            <w:r>
              <w:t>5.0</w:t>
            </w:r>
          </w:p>
          <w:p w14:paraId="0A14EED0" w14:textId="77777777" w:rsidR="006D02E3" w:rsidRDefault="006D02E3" w:rsidP="00F4290A">
            <w:pPr>
              <w:jc w:val="center"/>
            </w:pPr>
          </w:p>
          <w:p w14:paraId="601A4959" w14:textId="77777777" w:rsidR="006D02E3" w:rsidRDefault="006D02E3" w:rsidP="00F4290A">
            <w:pPr>
              <w:jc w:val="center"/>
            </w:pPr>
          </w:p>
          <w:p w14:paraId="6B7CC67A" w14:textId="77777777" w:rsidR="006D02E3" w:rsidRDefault="006D02E3" w:rsidP="00F4290A">
            <w:pPr>
              <w:jc w:val="center"/>
            </w:pPr>
          </w:p>
        </w:tc>
      </w:tr>
    </w:tbl>
    <w:p w14:paraId="55DDD53D" w14:textId="77777777" w:rsidR="006D02E3" w:rsidRPr="00202D38" w:rsidRDefault="006D02E3" w:rsidP="006D02E3">
      <w:pPr>
        <w:pStyle w:val="Photo"/>
        <w:rPr>
          <w:b/>
          <w:bCs/>
        </w:rPr>
      </w:pPr>
      <w:r w:rsidRPr="00202D38">
        <w:rPr>
          <w:b/>
          <w:bCs/>
        </w:rPr>
        <w:t>Table 2 – Encoding of Voltage into secondary WSPR message dBm field</w:t>
      </w:r>
    </w:p>
    <w:p w14:paraId="3A4A642B" w14:textId="77777777" w:rsidR="006D02E3" w:rsidRPr="004F283F" w:rsidRDefault="006D02E3" w:rsidP="006D02E3"/>
    <w:p w14:paraId="52F1ABBF" w14:textId="77777777" w:rsidR="006D02E3" w:rsidRDefault="006D02E3" w:rsidP="006D02E3">
      <w:pPr>
        <w:pStyle w:val="Heading3"/>
      </w:pPr>
      <w:r>
        <w:t>Telemetry – Temperature (TEMP)</w:t>
      </w:r>
    </w:p>
    <w:p w14:paraId="1C56AE55" w14:textId="24291406" w:rsidR="006D02E3" w:rsidRDefault="006D02E3" w:rsidP="006D02E3">
      <w:r>
        <w:t xml:space="preserve">Lastly, temperature data sampled from either the ATmega328p internal temperature sensor or an external temperature sensor is encoded and transmitted in the secondary WSPR message at hh:32:01. Encoding details are in Table 3 (Encoding of Temperature into secondary WSPR message dBm field). This scheme covers a temperature range of 100 degrees Celsius to less than minus 50 degrees Celsius with a typical resolution of five degrees Celsius. </w:t>
      </w:r>
    </w:p>
    <w:p w14:paraId="446AB497" w14:textId="77777777" w:rsidR="006D02E3" w:rsidRPr="00202D38" w:rsidRDefault="006D02E3" w:rsidP="006D02E3">
      <w:r>
        <w:t xml:space="preserve"> </w:t>
      </w:r>
    </w:p>
    <w:tbl>
      <w:tblPr>
        <w:tblStyle w:val="LightList-Accent3"/>
        <w:tblW w:w="0" w:type="auto"/>
        <w:jc w:val="center"/>
        <w:tblLook w:val="0620" w:firstRow="1" w:lastRow="0" w:firstColumn="0" w:lastColumn="0" w:noHBand="1" w:noVBand="1"/>
      </w:tblPr>
      <w:tblGrid>
        <w:gridCol w:w="3700"/>
        <w:gridCol w:w="3513"/>
      </w:tblGrid>
      <w:tr w:rsidR="006D02E3" w:rsidRPr="00B063A8" w14:paraId="51DE19E7" w14:textId="77777777" w:rsidTr="00F4290A">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4C9EEA28" w14:textId="77777777" w:rsidR="006D02E3" w:rsidRPr="00B063A8" w:rsidRDefault="006D02E3" w:rsidP="00F4290A">
            <w:pPr>
              <w:jc w:val="center"/>
              <w:rPr>
                <w:color w:val="000000" w:themeColor="text1"/>
              </w:rPr>
            </w:pPr>
            <w:r w:rsidRPr="00B063A8">
              <w:rPr>
                <w:color w:val="000000" w:themeColor="text1"/>
              </w:rPr>
              <w:t>Encoded value (</w:t>
            </w:r>
            <w:r>
              <w:rPr>
                <w:color w:val="000000" w:themeColor="text1"/>
              </w:rPr>
              <w:t xml:space="preserve">WSPR </w:t>
            </w:r>
            <w:r w:rsidRPr="00B063A8">
              <w:rPr>
                <w:color w:val="000000" w:themeColor="text1"/>
              </w:rPr>
              <w:t>dBm Field)</w:t>
            </w:r>
          </w:p>
        </w:tc>
        <w:tc>
          <w:tcPr>
            <w:tcW w:w="0" w:type="auto"/>
          </w:tcPr>
          <w:p w14:paraId="0789F08E" w14:textId="77777777" w:rsidR="006D02E3" w:rsidRPr="00B063A8" w:rsidRDefault="006D02E3" w:rsidP="00F4290A">
            <w:pPr>
              <w:rPr>
                <w:color w:val="000000" w:themeColor="text1"/>
              </w:rPr>
            </w:pPr>
            <w:r>
              <w:rPr>
                <w:color w:val="000000" w:themeColor="text1"/>
              </w:rPr>
              <w:t>Temperature</w:t>
            </w:r>
            <w:r w:rsidRPr="00B063A8">
              <w:rPr>
                <w:color w:val="000000" w:themeColor="text1"/>
              </w:rPr>
              <w:t xml:space="preserve"> Range </w:t>
            </w:r>
            <w:r>
              <w:rPr>
                <w:color w:val="000000" w:themeColor="text1"/>
              </w:rPr>
              <w:t>(degrees C</w:t>
            </w:r>
            <w:r w:rsidRPr="00B063A8">
              <w:rPr>
                <w:color w:val="000000" w:themeColor="text1"/>
              </w:rPr>
              <w:t>)</w:t>
            </w:r>
          </w:p>
        </w:tc>
      </w:tr>
      <w:tr w:rsidR="006D02E3" w14:paraId="4C14D47B" w14:textId="77777777" w:rsidTr="00F4290A">
        <w:trPr>
          <w:jc w:val="center"/>
        </w:trPr>
        <w:tc>
          <w:tcPr>
            <w:tcW w:w="0" w:type="auto"/>
          </w:tcPr>
          <w:p w14:paraId="50949419" w14:textId="77777777" w:rsidR="006D02E3" w:rsidRDefault="006D02E3" w:rsidP="00F4290A">
            <w:pPr>
              <w:jc w:val="center"/>
            </w:pPr>
            <w:r>
              <w:t>0</w:t>
            </w:r>
          </w:p>
        </w:tc>
        <w:tc>
          <w:tcPr>
            <w:tcW w:w="0" w:type="auto"/>
          </w:tcPr>
          <w:p w14:paraId="6F027379" w14:textId="77777777" w:rsidR="006D02E3" w:rsidRDefault="006D02E3" w:rsidP="00F4290A">
            <w:pPr>
              <w:jc w:val="center"/>
            </w:pPr>
            <w:r>
              <w:t>35 to 100</w:t>
            </w:r>
          </w:p>
        </w:tc>
      </w:tr>
      <w:tr w:rsidR="006D02E3" w14:paraId="2188C355" w14:textId="77777777" w:rsidTr="00F4290A">
        <w:trPr>
          <w:jc w:val="center"/>
        </w:trPr>
        <w:tc>
          <w:tcPr>
            <w:tcW w:w="0" w:type="auto"/>
          </w:tcPr>
          <w:p w14:paraId="56283F56" w14:textId="77777777" w:rsidR="006D02E3" w:rsidRDefault="006D02E3" w:rsidP="00F4290A">
            <w:pPr>
              <w:jc w:val="center"/>
            </w:pPr>
            <w:r>
              <w:t>3</w:t>
            </w:r>
          </w:p>
        </w:tc>
        <w:tc>
          <w:tcPr>
            <w:tcW w:w="0" w:type="auto"/>
          </w:tcPr>
          <w:p w14:paraId="6112991C" w14:textId="77777777" w:rsidR="006D02E3" w:rsidRDefault="006D02E3" w:rsidP="00F4290A">
            <w:pPr>
              <w:jc w:val="center"/>
            </w:pPr>
            <w:r>
              <w:t>30 to 34</w:t>
            </w:r>
          </w:p>
        </w:tc>
      </w:tr>
      <w:tr w:rsidR="006D02E3" w14:paraId="7BA33586" w14:textId="77777777" w:rsidTr="00F4290A">
        <w:trPr>
          <w:jc w:val="center"/>
        </w:trPr>
        <w:tc>
          <w:tcPr>
            <w:tcW w:w="0" w:type="auto"/>
          </w:tcPr>
          <w:p w14:paraId="16BA4689" w14:textId="77777777" w:rsidR="006D02E3" w:rsidRDefault="006D02E3" w:rsidP="00F4290A">
            <w:pPr>
              <w:jc w:val="center"/>
            </w:pPr>
            <w:r>
              <w:t>7</w:t>
            </w:r>
          </w:p>
        </w:tc>
        <w:tc>
          <w:tcPr>
            <w:tcW w:w="0" w:type="auto"/>
          </w:tcPr>
          <w:p w14:paraId="0330A128" w14:textId="77777777" w:rsidR="006D02E3" w:rsidRDefault="006D02E3" w:rsidP="00F4290A">
            <w:pPr>
              <w:jc w:val="center"/>
            </w:pPr>
            <w:r>
              <w:t>25 to 29</w:t>
            </w:r>
          </w:p>
        </w:tc>
      </w:tr>
      <w:tr w:rsidR="006D02E3" w14:paraId="361E7094" w14:textId="77777777" w:rsidTr="00F4290A">
        <w:trPr>
          <w:jc w:val="center"/>
        </w:trPr>
        <w:tc>
          <w:tcPr>
            <w:tcW w:w="0" w:type="auto"/>
          </w:tcPr>
          <w:p w14:paraId="3F494626" w14:textId="77777777" w:rsidR="006D02E3" w:rsidRDefault="006D02E3" w:rsidP="00F4290A">
            <w:pPr>
              <w:jc w:val="center"/>
            </w:pPr>
            <w:r>
              <w:t>10</w:t>
            </w:r>
          </w:p>
        </w:tc>
        <w:tc>
          <w:tcPr>
            <w:tcW w:w="0" w:type="auto"/>
          </w:tcPr>
          <w:p w14:paraId="791502EF" w14:textId="77777777" w:rsidR="006D02E3" w:rsidRDefault="006D02E3" w:rsidP="00F4290A">
            <w:pPr>
              <w:jc w:val="center"/>
            </w:pPr>
            <w:r>
              <w:t>20 to 24</w:t>
            </w:r>
          </w:p>
        </w:tc>
      </w:tr>
      <w:tr w:rsidR="006D02E3" w14:paraId="7C7AA6F0" w14:textId="77777777" w:rsidTr="00F4290A">
        <w:trPr>
          <w:jc w:val="center"/>
        </w:trPr>
        <w:tc>
          <w:tcPr>
            <w:tcW w:w="0" w:type="auto"/>
          </w:tcPr>
          <w:p w14:paraId="48D1AB04" w14:textId="77777777" w:rsidR="006D02E3" w:rsidRDefault="006D02E3" w:rsidP="00F4290A">
            <w:pPr>
              <w:jc w:val="center"/>
            </w:pPr>
            <w:r>
              <w:t>13</w:t>
            </w:r>
          </w:p>
        </w:tc>
        <w:tc>
          <w:tcPr>
            <w:tcW w:w="0" w:type="auto"/>
          </w:tcPr>
          <w:p w14:paraId="2E9A9CB5" w14:textId="77777777" w:rsidR="006D02E3" w:rsidRDefault="006D02E3" w:rsidP="00F4290A">
            <w:pPr>
              <w:jc w:val="center"/>
            </w:pPr>
            <w:r>
              <w:t>15 to 19</w:t>
            </w:r>
          </w:p>
        </w:tc>
      </w:tr>
      <w:tr w:rsidR="006D02E3" w14:paraId="6D96DB37" w14:textId="77777777" w:rsidTr="00F4290A">
        <w:trPr>
          <w:jc w:val="center"/>
        </w:trPr>
        <w:tc>
          <w:tcPr>
            <w:tcW w:w="0" w:type="auto"/>
          </w:tcPr>
          <w:p w14:paraId="08634791" w14:textId="77777777" w:rsidR="006D02E3" w:rsidRDefault="006D02E3" w:rsidP="00F4290A">
            <w:pPr>
              <w:jc w:val="center"/>
            </w:pPr>
            <w:r>
              <w:t>17</w:t>
            </w:r>
          </w:p>
        </w:tc>
        <w:tc>
          <w:tcPr>
            <w:tcW w:w="0" w:type="auto"/>
          </w:tcPr>
          <w:p w14:paraId="63BD3B3F" w14:textId="77777777" w:rsidR="006D02E3" w:rsidRDefault="006D02E3" w:rsidP="00F4290A">
            <w:pPr>
              <w:jc w:val="center"/>
            </w:pPr>
            <w:r>
              <w:t>10 to 14</w:t>
            </w:r>
          </w:p>
        </w:tc>
      </w:tr>
      <w:tr w:rsidR="006D02E3" w14:paraId="49C916BD" w14:textId="77777777" w:rsidTr="00F4290A">
        <w:trPr>
          <w:jc w:val="center"/>
        </w:trPr>
        <w:tc>
          <w:tcPr>
            <w:tcW w:w="0" w:type="auto"/>
          </w:tcPr>
          <w:p w14:paraId="4F64CC6F" w14:textId="77777777" w:rsidR="006D02E3" w:rsidRDefault="006D02E3" w:rsidP="00F4290A">
            <w:pPr>
              <w:jc w:val="center"/>
            </w:pPr>
            <w:r>
              <w:t>20</w:t>
            </w:r>
          </w:p>
        </w:tc>
        <w:tc>
          <w:tcPr>
            <w:tcW w:w="0" w:type="auto"/>
          </w:tcPr>
          <w:p w14:paraId="6903971D" w14:textId="77777777" w:rsidR="006D02E3" w:rsidRDefault="006D02E3" w:rsidP="00F4290A">
            <w:pPr>
              <w:jc w:val="center"/>
            </w:pPr>
            <w:r>
              <w:t>5 to 9</w:t>
            </w:r>
          </w:p>
        </w:tc>
      </w:tr>
      <w:tr w:rsidR="006D02E3" w14:paraId="00692D56" w14:textId="77777777" w:rsidTr="00F4290A">
        <w:trPr>
          <w:jc w:val="center"/>
        </w:trPr>
        <w:tc>
          <w:tcPr>
            <w:tcW w:w="0" w:type="auto"/>
          </w:tcPr>
          <w:p w14:paraId="427A3D62" w14:textId="77777777" w:rsidR="006D02E3" w:rsidRDefault="006D02E3" w:rsidP="00F4290A">
            <w:pPr>
              <w:jc w:val="center"/>
            </w:pPr>
            <w:r>
              <w:t>23</w:t>
            </w:r>
          </w:p>
          <w:p w14:paraId="6691A194" w14:textId="77777777" w:rsidR="006D02E3" w:rsidRDefault="006D02E3" w:rsidP="00F4290A">
            <w:pPr>
              <w:jc w:val="center"/>
            </w:pPr>
            <w:r>
              <w:t>27</w:t>
            </w:r>
          </w:p>
          <w:p w14:paraId="7BF0A7D1" w14:textId="77777777" w:rsidR="006D02E3" w:rsidRDefault="006D02E3" w:rsidP="00F4290A">
            <w:pPr>
              <w:jc w:val="center"/>
            </w:pPr>
            <w:r>
              <w:lastRenderedPageBreak/>
              <w:t>30</w:t>
            </w:r>
          </w:p>
          <w:p w14:paraId="5A630332" w14:textId="77777777" w:rsidR="006D02E3" w:rsidRDefault="006D02E3" w:rsidP="00F4290A">
            <w:pPr>
              <w:jc w:val="center"/>
            </w:pPr>
            <w:r>
              <w:t>33</w:t>
            </w:r>
          </w:p>
          <w:p w14:paraId="237E8230" w14:textId="77777777" w:rsidR="006D02E3" w:rsidRDefault="006D02E3" w:rsidP="00F4290A">
            <w:pPr>
              <w:jc w:val="center"/>
            </w:pPr>
            <w:r>
              <w:t>37</w:t>
            </w:r>
          </w:p>
          <w:p w14:paraId="475529ED" w14:textId="77777777" w:rsidR="006D02E3" w:rsidRDefault="006D02E3" w:rsidP="00F4290A">
            <w:pPr>
              <w:jc w:val="center"/>
            </w:pPr>
            <w:r>
              <w:t>40</w:t>
            </w:r>
          </w:p>
          <w:p w14:paraId="293655AC" w14:textId="77777777" w:rsidR="006D02E3" w:rsidRDefault="006D02E3" w:rsidP="00F4290A">
            <w:pPr>
              <w:jc w:val="center"/>
            </w:pPr>
            <w:r>
              <w:t>43</w:t>
            </w:r>
          </w:p>
          <w:p w14:paraId="24816288" w14:textId="77777777" w:rsidR="006D02E3" w:rsidRDefault="006D02E3" w:rsidP="00F4290A">
            <w:pPr>
              <w:jc w:val="center"/>
            </w:pPr>
            <w:r>
              <w:t>47</w:t>
            </w:r>
          </w:p>
          <w:p w14:paraId="12ADB3FB" w14:textId="77777777" w:rsidR="006D02E3" w:rsidRDefault="006D02E3" w:rsidP="00F4290A">
            <w:pPr>
              <w:jc w:val="center"/>
            </w:pPr>
            <w:r>
              <w:t>50</w:t>
            </w:r>
          </w:p>
          <w:p w14:paraId="2CDE5CFB" w14:textId="77777777" w:rsidR="006D02E3" w:rsidRDefault="006D02E3" w:rsidP="00F4290A">
            <w:pPr>
              <w:jc w:val="center"/>
            </w:pPr>
            <w:r>
              <w:t>53</w:t>
            </w:r>
          </w:p>
          <w:p w14:paraId="69A1D6E2" w14:textId="77777777" w:rsidR="006D02E3" w:rsidRDefault="006D02E3" w:rsidP="00F4290A">
            <w:pPr>
              <w:jc w:val="center"/>
            </w:pPr>
            <w:r>
              <w:t>57</w:t>
            </w:r>
          </w:p>
          <w:p w14:paraId="00BD83CE" w14:textId="77777777" w:rsidR="006D02E3" w:rsidRDefault="006D02E3" w:rsidP="00F4290A">
            <w:pPr>
              <w:jc w:val="center"/>
            </w:pPr>
            <w:r>
              <w:t>60</w:t>
            </w:r>
          </w:p>
        </w:tc>
        <w:tc>
          <w:tcPr>
            <w:tcW w:w="0" w:type="auto"/>
          </w:tcPr>
          <w:p w14:paraId="0176384D" w14:textId="77777777" w:rsidR="006D02E3" w:rsidRDefault="006D02E3" w:rsidP="00F4290A">
            <w:pPr>
              <w:jc w:val="center"/>
            </w:pPr>
            <w:r>
              <w:lastRenderedPageBreak/>
              <w:t>0 to 4</w:t>
            </w:r>
          </w:p>
          <w:p w14:paraId="2F5A99DF" w14:textId="77777777" w:rsidR="006D02E3" w:rsidRDefault="006D02E3" w:rsidP="00F4290A">
            <w:pPr>
              <w:jc w:val="center"/>
            </w:pPr>
            <w:r>
              <w:t>-5 to -1</w:t>
            </w:r>
          </w:p>
          <w:p w14:paraId="41CDD251" w14:textId="77777777" w:rsidR="006D02E3" w:rsidRDefault="006D02E3" w:rsidP="00F4290A">
            <w:pPr>
              <w:jc w:val="center"/>
            </w:pPr>
            <w:r>
              <w:lastRenderedPageBreak/>
              <w:t>-10 to -6</w:t>
            </w:r>
          </w:p>
          <w:p w14:paraId="100A57DD" w14:textId="77777777" w:rsidR="006D02E3" w:rsidRDefault="006D02E3" w:rsidP="00F4290A">
            <w:pPr>
              <w:jc w:val="center"/>
            </w:pPr>
            <w:r>
              <w:t>-15 to -11</w:t>
            </w:r>
          </w:p>
          <w:p w14:paraId="77D980C3" w14:textId="77777777" w:rsidR="006D02E3" w:rsidRDefault="006D02E3" w:rsidP="00F4290A">
            <w:pPr>
              <w:jc w:val="center"/>
            </w:pPr>
            <w:r>
              <w:t>-20 to -16</w:t>
            </w:r>
          </w:p>
          <w:p w14:paraId="6E2DC3FB" w14:textId="77777777" w:rsidR="006D02E3" w:rsidRDefault="006D02E3" w:rsidP="00F4290A">
            <w:pPr>
              <w:jc w:val="center"/>
            </w:pPr>
            <w:r>
              <w:t>-25 to -21</w:t>
            </w:r>
          </w:p>
          <w:p w14:paraId="6CC459DC" w14:textId="77777777" w:rsidR="006D02E3" w:rsidRDefault="006D02E3" w:rsidP="00F4290A">
            <w:pPr>
              <w:jc w:val="center"/>
            </w:pPr>
            <w:r>
              <w:t>-30 to -26</w:t>
            </w:r>
          </w:p>
          <w:p w14:paraId="43B8397E" w14:textId="77777777" w:rsidR="006D02E3" w:rsidRDefault="006D02E3" w:rsidP="00F4290A">
            <w:pPr>
              <w:jc w:val="center"/>
            </w:pPr>
            <w:r>
              <w:t>-35 to -31</w:t>
            </w:r>
          </w:p>
          <w:p w14:paraId="0D827842" w14:textId="77777777" w:rsidR="006D02E3" w:rsidRDefault="006D02E3" w:rsidP="00F4290A">
            <w:pPr>
              <w:jc w:val="center"/>
            </w:pPr>
            <w:r>
              <w:t>-40 to -36</w:t>
            </w:r>
          </w:p>
          <w:p w14:paraId="614C3B84" w14:textId="77777777" w:rsidR="006D02E3" w:rsidRDefault="006D02E3" w:rsidP="00F4290A">
            <w:pPr>
              <w:jc w:val="center"/>
            </w:pPr>
            <w:r>
              <w:t>-45 to -41</w:t>
            </w:r>
          </w:p>
          <w:p w14:paraId="449411FE" w14:textId="77777777" w:rsidR="006D02E3" w:rsidRDefault="006D02E3" w:rsidP="00F4290A">
            <w:pPr>
              <w:jc w:val="center"/>
            </w:pPr>
            <w:r>
              <w:t>-50 to -46</w:t>
            </w:r>
          </w:p>
          <w:p w14:paraId="7F830B58" w14:textId="77777777" w:rsidR="006D02E3" w:rsidRDefault="006D02E3" w:rsidP="00F4290A">
            <w:pPr>
              <w:jc w:val="center"/>
            </w:pPr>
            <w:r>
              <w:t>&lt; -50</w:t>
            </w:r>
          </w:p>
          <w:p w14:paraId="61573982" w14:textId="77777777" w:rsidR="006D02E3" w:rsidRDefault="006D02E3" w:rsidP="00F4290A">
            <w:pPr>
              <w:jc w:val="center"/>
            </w:pPr>
          </w:p>
          <w:p w14:paraId="6A462AE2" w14:textId="77777777" w:rsidR="006D02E3" w:rsidRDefault="006D02E3" w:rsidP="00F4290A">
            <w:pPr>
              <w:jc w:val="center"/>
            </w:pPr>
          </w:p>
          <w:p w14:paraId="20E80735" w14:textId="77777777" w:rsidR="006D02E3" w:rsidRDefault="006D02E3" w:rsidP="00F4290A">
            <w:pPr>
              <w:jc w:val="center"/>
            </w:pPr>
          </w:p>
        </w:tc>
      </w:tr>
    </w:tbl>
    <w:p w14:paraId="5DFCEEBE" w14:textId="77777777" w:rsidR="006D02E3" w:rsidRDefault="006D02E3" w:rsidP="006D02E3">
      <w:pPr>
        <w:pStyle w:val="Photo"/>
        <w:rPr>
          <w:b/>
          <w:bCs/>
        </w:rPr>
      </w:pPr>
      <w:r w:rsidRPr="00844BBC">
        <w:rPr>
          <w:b/>
          <w:bCs/>
        </w:rPr>
        <w:lastRenderedPageBreak/>
        <w:t>Table 3 – Encoding of Temperature into secondary WSPR message dBm field</w:t>
      </w:r>
    </w:p>
    <w:p w14:paraId="4B5FD933" w14:textId="77777777" w:rsidR="006D02E3" w:rsidRDefault="006D02E3" w:rsidP="006D02E3"/>
    <w:p w14:paraId="371C4A27" w14:textId="77777777" w:rsidR="006D02E3" w:rsidRDefault="006D02E3" w:rsidP="006D02E3">
      <w:pPr>
        <w:pStyle w:val="Heading3"/>
      </w:pPr>
      <w:r>
        <w:t xml:space="preserve">Telemetry - Summary </w:t>
      </w:r>
    </w:p>
    <w:p w14:paraId="53557EBA" w14:textId="77777777" w:rsidR="006D02E3" w:rsidRPr="00844BBC" w:rsidRDefault="006D02E3" w:rsidP="006D02E3">
      <w:r>
        <w:t xml:space="preserve">This simple scheme for encoding telemetry data allows us to transmit position information every ten minutes via the primary WSPR message. The time division multiplexing of data in the dBm field of the secondary WSPR messages allows the transmission of altitude data three times per hour, voltage twice per hour and temperature once per hour. </w:t>
      </w:r>
    </w:p>
    <w:p w14:paraId="0C5118DF" w14:textId="77777777" w:rsidR="006D02E3" w:rsidRPr="006D02E3" w:rsidRDefault="006D02E3" w:rsidP="006D02E3"/>
    <w:p w14:paraId="5DF0C58C" w14:textId="181D8583" w:rsidR="00151255" w:rsidRDefault="00151255" w:rsidP="00151255">
      <w:pPr>
        <w:pStyle w:val="Heading1"/>
      </w:pPr>
      <w:r>
        <w:t>Installing Orion and the required Arduino Libraries</w:t>
      </w:r>
    </w:p>
    <w:p w14:paraId="3F97B0B5" w14:textId="16A68A4D" w:rsidR="000937E2" w:rsidRPr="000937E2" w:rsidRDefault="009746E5" w:rsidP="009746E5">
      <w:pPr>
        <w:pStyle w:val="Heading2"/>
      </w:pPr>
      <w:r>
        <w:t>Downloading</w:t>
      </w:r>
      <w:r w:rsidR="00A37A34">
        <w:t xml:space="preserve"> </w:t>
      </w:r>
      <w:r>
        <w:t xml:space="preserve">and Installing </w:t>
      </w:r>
      <w:r w:rsidR="00A37A34">
        <w:t>Orion Source code</w:t>
      </w:r>
    </w:p>
    <w:p w14:paraId="641B69CC" w14:textId="0085C653" w:rsidR="000937E2" w:rsidRDefault="000937E2" w:rsidP="00151255">
      <w:pPr>
        <w:rPr>
          <w:rStyle w:val="Hyperlink"/>
        </w:rPr>
      </w:pPr>
      <w:r>
        <w:t xml:space="preserve">Orion </w:t>
      </w:r>
      <w:r w:rsidR="009D3131">
        <w:t xml:space="preserve">source </w:t>
      </w:r>
      <w:r>
        <w:t xml:space="preserve">is available on GITHUB : </w:t>
      </w:r>
      <w:hyperlink r:id="rId16" w:history="1">
        <w:r w:rsidRPr="00FA032B">
          <w:rPr>
            <w:rStyle w:val="Hyperlink"/>
          </w:rPr>
          <w:t>https://github.com/ve3wmb/OrionWspr</w:t>
        </w:r>
      </w:hyperlink>
    </w:p>
    <w:p w14:paraId="63E33BB5" w14:textId="0181D107" w:rsidR="00A37A34" w:rsidRDefault="000937E2" w:rsidP="00151255">
      <w:r>
        <w:t xml:space="preserve"> To download</w:t>
      </w:r>
      <w:r w:rsidR="00EA13A3">
        <w:t xml:space="preserve"> Orion</w:t>
      </w:r>
      <w:r w:rsidR="00A37A34">
        <w:t xml:space="preserve"> :</w:t>
      </w:r>
    </w:p>
    <w:p w14:paraId="5A416D25" w14:textId="0A54B267" w:rsidR="00A37A34" w:rsidRDefault="00A37A34" w:rsidP="00A37A34">
      <w:pPr>
        <w:pStyle w:val="ListParagraph"/>
        <w:numPr>
          <w:ilvl w:val="0"/>
          <w:numId w:val="31"/>
        </w:numPr>
      </w:pPr>
      <w:r>
        <w:t>G</w:t>
      </w:r>
      <w:r w:rsidR="000937E2">
        <w:t>o</w:t>
      </w:r>
      <w:r w:rsidR="009746E5">
        <w:t xml:space="preserve"> </w:t>
      </w:r>
      <w:r w:rsidR="000937E2">
        <w:t xml:space="preserve">to the above link and click on the green </w:t>
      </w:r>
      <w:r w:rsidR="000937E2" w:rsidRPr="00EA13A3">
        <w:rPr>
          <w:i/>
          <w:iCs/>
        </w:rPr>
        <w:t>“Clone or Download”</w:t>
      </w:r>
      <w:r w:rsidR="000937E2">
        <w:t xml:space="preserve"> button and select </w:t>
      </w:r>
      <w:r w:rsidR="000937E2" w:rsidRPr="00EA13A3">
        <w:rPr>
          <w:i/>
          <w:iCs/>
        </w:rPr>
        <w:t>“Download ZIP”</w:t>
      </w:r>
      <w:r w:rsidR="000937E2">
        <w:t xml:space="preserve"> as shown in the figure below</w:t>
      </w:r>
      <w:r w:rsidR="009D3131">
        <w:t>. S</w:t>
      </w:r>
      <w:r w:rsidR="00EA13A3">
        <w:t>ave</w:t>
      </w:r>
      <w:r w:rsidR="000E2C44">
        <w:t xml:space="preserve"> the file.  </w:t>
      </w:r>
    </w:p>
    <w:p w14:paraId="6BF416F0" w14:textId="59ED9592" w:rsidR="009746E5" w:rsidRDefault="009D3131" w:rsidP="00A37A34">
      <w:pPr>
        <w:pStyle w:val="ListParagraph"/>
        <w:numPr>
          <w:ilvl w:val="0"/>
          <w:numId w:val="31"/>
        </w:numPr>
      </w:pPr>
      <w:r>
        <w:t>R</w:t>
      </w:r>
      <w:r w:rsidR="000E2C44">
        <w:t xml:space="preserve">ight-click on the zipped file </w:t>
      </w:r>
      <w:r w:rsidR="00A37A34">
        <w:t xml:space="preserve">(OrionWspr-master.zip) </w:t>
      </w:r>
      <w:r w:rsidR="000E2C44">
        <w:t xml:space="preserve">with your mouse (on Windows) and select “Extract all” from the resulting menu. This will create an extracted folder titled </w:t>
      </w:r>
      <w:proofErr w:type="spellStart"/>
      <w:r w:rsidR="000E2C44" w:rsidRPr="009D3131">
        <w:rPr>
          <w:u w:val="single"/>
        </w:rPr>
        <w:t>OrionWspr</w:t>
      </w:r>
      <w:proofErr w:type="spellEnd"/>
      <w:r w:rsidR="000E2C44" w:rsidRPr="009D3131">
        <w:rPr>
          <w:u w:val="single"/>
        </w:rPr>
        <w:t>-master</w:t>
      </w:r>
      <w:r w:rsidR="000E2C44">
        <w:t xml:space="preserve">. </w:t>
      </w:r>
    </w:p>
    <w:p w14:paraId="1BF3D7B3" w14:textId="4B43C04C" w:rsidR="00A37A34" w:rsidRDefault="009746E5" w:rsidP="00A37A34">
      <w:pPr>
        <w:pStyle w:val="ListParagraph"/>
        <w:numPr>
          <w:ilvl w:val="0"/>
          <w:numId w:val="31"/>
        </w:numPr>
      </w:pPr>
      <w:r>
        <w:t>Next</w:t>
      </w:r>
      <w:r w:rsidR="000E2C44">
        <w:t xml:space="preserve"> rename this folder to </w:t>
      </w:r>
      <w:proofErr w:type="spellStart"/>
      <w:r w:rsidR="000E2C44" w:rsidRPr="009D3131">
        <w:rPr>
          <w:u w:val="single"/>
        </w:rPr>
        <w:t>OrionWspr</w:t>
      </w:r>
      <w:proofErr w:type="spellEnd"/>
      <w:r w:rsidR="00EA13A3">
        <w:t>. T</w:t>
      </w:r>
      <w:r w:rsidR="000E2C44">
        <w:t>he folder name</w:t>
      </w:r>
      <w:r w:rsidR="00EA13A3">
        <w:t xml:space="preserve"> must</w:t>
      </w:r>
      <w:r w:rsidR="000E2C44">
        <w:t xml:space="preserve"> </w:t>
      </w:r>
      <w:r>
        <w:t xml:space="preserve">match the </w:t>
      </w:r>
      <w:r w:rsidR="00EA13A3">
        <w:t>.</w:t>
      </w:r>
      <w:proofErr w:type="spellStart"/>
      <w:r w:rsidR="00EA13A3">
        <w:t>ino</w:t>
      </w:r>
      <w:proofErr w:type="spellEnd"/>
      <w:r w:rsidR="00EA13A3">
        <w:t xml:space="preserve"> file</w:t>
      </w:r>
      <w:r>
        <w:t xml:space="preserve"> </w:t>
      </w:r>
      <w:r w:rsidR="00EA13A3">
        <w:t xml:space="preserve"> contained within the folder (</w:t>
      </w:r>
      <w:proofErr w:type="spellStart"/>
      <w:r w:rsidR="00EA13A3">
        <w:t>i.e</w:t>
      </w:r>
      <w:proofErr w:type="spellEnd"/>
      <w:r w:rsidR="00EA13A3">
        <w:t xml:space="preserve"> </w:t>
      </w:r>
      <w:proofErr w:type="spellStart"/>
      <w:r w:rsidR="00EA13A3" w:rsidRPr="009D3131">
        <w:rPr>
          <w:u w:val="single"/>
        </w:rPr>
        <w:t>OrionWspr.ino</w:t>
      </w:r>
      <w:proofErr w:type="spellEnd"/>
      <w:r w:rsidR="00EA13A3">
        <w:t>), without the suffix.</w:t>
      </w:r>
    </w:p>
    <w:p w14:paraId="4353AA28" w14:textId="4901E8A1" w:rsidR="000937E2" w:rsidRDefault="00A37A34" w:rsidP="00A37A34">
      <w:pPr>
        <w:pStyle w:val="ListParagraph"/>
        <w:numPr>
          <w:ilvl w:val="0"/>
          <w:numId w:val="31"/>
        </w:numPr>
      </w:pPr>
      <w:r>
        <w:t>Finally</w:t>
      </w:r>
      <w:r w:rsidR="009746E5">
        <w:t xml:space="preserve"> copy your </w:t>
      </w:r>
      <w:proofErr w:type="spellStart"/>
      <w:r w:rsidR="009746E5" w:rsidRPr="009D3131">
        <w:rPr>
          <w:u w:val="single"/>
        </w:rPr>
        <w:t>OrionWspr</w:t>
      </w:r>
      <w:proofErr w:type="spellEnd"/>
      <w:r w:rsidR="009746E5">
        <w:t xml:space="preserve"> folder into </w:t>
      </w:r>
      <w:r>
        <w:t>the</w:t>
      </w:r>
      <w:r w:rsidR="009746E5">
        <w:t xml:space="preserve"> </w:t>
      </w:r>
      <w:r w:rsidR="009746E5" w:rsidRPr="009D3131">
        <w:rPr>
          <w:u w:val="single"/>
        </w:rPr>
        <w:t>Arduino</w:t>
      </w:r>
      <w:r w:rsidR="009746E5">
        <w:t xml:space="preserve"> folder</w:t>
      </w:r>
      <w:r>
        <w:t xml:space="preserve"> on your computer</w:t>
      </w:r>
      <w:r w:rsidR="009746E5">
        <w:t xml:space="preserve"> (this assumes that you have </w:t>
      </w:r>
      <w:r w:rsidR="009D3131">
        <w:t xml:space="preserve">already </w:t>
      </w:r>
      <w:r w:rsidR="009746E5">
        <w:t xml:space="preserve">installed the Arduino IDE). </w:t>
      </w:r>
    </w:p>
    <w:p w14:paraId="6FF0DF89" w14:textId="6291F130" w:rsidR="000937E2" w:rsidRDefault="000937E2" w:rsidP="00151255">
      <w:r>
        <w:rPr>
          <w:noProof/>
        </w:rPr>
        <w:lastRenderedPageBreak/>
        <w:drawing>
          <wp:inline distT="0" distB="0" distL="0" distR="0" wp14:anchorId="3267FBF3" wp14:editId="33E94685">
            <wp:extent cx="5486400" cy="308610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2).png"/>
                    <pic:cNvPicPr/>
                  </pic:nvPicPr>
                  <pic:blipFill>
                    <a:blip r:embed="rId17" cstate="print">
                      <a:extLst>
                        <a:ext uri="{28A0092B-C50C-407E-A947-70E740481C1C}">
                          <a14:useLocalDpi xmlns:a14="http://schemas.microsoft.com/office/drawing/2010/main"/>
                        </a:ext>
                      </a:extLst>
                    </a:blip>
                    <a:stretch>
                      <a:fillRect/>
                    </a:stretch>
                  </pic:blipFill>
                  <pic:spPr>
                    <a:xfrm>
                      <a:off x="0" y="0"/>
                      <a:ext cx="5486400" cy="3086100"/>
                    </a:xfrm>
                    <a:prstGeom prst="rect">
                      <a:avLst/>
                    </a:prstGeom>
                  </pic:spPr>
                </pic:pic>
              </a:graphicData>
            </a:graphic>
          </wp:inline>
        </w:drawing>
      </w:r>
    </w:p>
    <w:p w14:paraId="13DEA145" w14:textId="5EDD9DF2" w:rsidR="000E2C44" w:rsidRDefault="000E2C44" w:rsidP="00151255"/>
    <w:p w14:paraId="46A6F2CC" w14:textId="521A0A01" w:rsidR="00A37A34" w:rsidRPr="00A37A34" w:rsidRDefault="00A37A34" w:rsidP="00151255">
      <w:pPr>
        <w:rPr>
          <w:rStyle w:val="Heading2Char"/>
        </w:rPr>
      </w:pPr>
      <w:r w:rsidRPr="00A37A34">
        <w:rPr>
          <w:rStyle w:val="Heading2Char"/>
        </w:rPr>
        <w:t>Downloading and installing the required Arduino libraries</w:t>
      </w:r>
    </w:p>
    <w:p w14:paraId="2DE12759" w14:textId="40F60684" w:rsidR="00EA13A3" w:rsidRDefault="000937E2" w:rsidP="00151255">
      <w:r>
        <w:t xml:space="preserve"> </w:t>
      </w:r>
      <w:r w:rsidR="00A37A34">
        <w:t xml:space="preserve">Orion </w:t>
      </w:r>
      <w:r w:rsidR="00EA13A3">
        <w:t>uses several</w:t>
      </w:r>
      <w:r w:rsidR="00A37A34">
        <w:t xml:space="preserve"> </w:t>
      </w:r>
      <w:r w:rsidR="00EA13A3">
        <w:t xml:space="preserve">non-standard </w:t>
      </w:r>
      <w:r w:rsidR="00A37A34">
        <w:t xml:space="preserve">Arduino libraries that provide additional functionality </w:t>
      </w:r>
      <w:r w:rsidR="00EA13A3">
        <w:t xml:space="preserve">needed </w:t>
      </w:r>
      <w:r w:rsidR="00A37A34">
        <w:t xml:space="preserve">for the application. You must download and install these required libraries in order to compile Orion </w:t>
      </w:r>
      <w:r w:rsidR="00EA13A3">
        <w:t>and</w:t>
      </w:r>
      <w:r w:rsidR="00A37A34">
        <w:t xml:space="preserve"> generate a</w:t>
      </w:r>
      <w:r w:rsidR="00EA13A3">
        <w:t xml:space="preserve"> binary file that the Arduino IDE can load into the ATmega328p. </w:t>
      </w:r>
    </w:p>
    <w:p w14:paraId="3964D56A" w14:textId="37465673" w:rsidR="00EA13A3" w:rsidRDefault="00EA13A3" w:rsidP="00151255">
      <w:r>
        <w:t>The list of libraries needed</w:t>
      </w:r>
      <w:r w:rsidR="00C75217">
        <w:t>, with GITHUB download links,</w:t>
      </w:r>
      <w:r>
        <w:t xml:space="preserve"> are</w:t>
      </w:r>
      <w:r w:rsidR="00C75217">
        <w:t xml:space="preserve"> as follows</w:t>
      </w:r>
      <w:r>
        <w:t xml:space="preserve"> : </w:t>
      </w:r>
    </w:p>
    <w:p w14:paraId="6A4F1097" w14:textId="70A6479F" w:rsidR="00EA13A3" w:rsidRDefault="00EA13A3" w:rsidP="00EA13A3">
      <w:pPr>
        <w:pStyle w:val="ListParagraph"/>
        <w:numPr>
          <w:ilvl w:val="0"/>
          <w:numId w:val="32"/>
        </w:numPr>
      </w:pPr>
      <w:r w:rsidRPr="00EA13A3">
        <w:t xml:space="preserve"> </w:t>
      </w:r>
      <w:proofErr w:type="spellStart"/>
      <w:r w:rsidRPr="00EA13A3">
        <w:t>JTEncode</w:t>
      </w:r>
      <w:proofErr w:type="spellEnd"/>
      <w:r w:rsidRPr="00EA13A3">
        <w:t xml:space="preserve"> -  </w:t>
      </w:r>
      <w:hyperlink r:id="rId18" w:history="1">
        <w:r w:rsidRPr="00EA13A3">
          <w:rPr>
            <w:rStyle w:val="Hyperlink"/>
          </w:rPr>
          <w:t>https://github.com/etherkit/JTEncode</w:t>
        </w:r>
      </w:hyperlink>
      <w:r w:rsidRPr="00EA13A3">
        <w:t xml:space="preserve"> - WSPR Encoding</w:t>
      </w:r>
      <w:r>
        <w:t xml:space="preserve"> </w:t>
      </w:r>
      <w:r w:rsidR="001E0BBE">
        <w:t xml:space="preserve">functions. </w:t>
      </w:r>
    </w:p>
    <w:p w14:paraId="19541A7C" w14:textId="77777777" w:rsidR="00EA13A3" w:rsidRPr="00EA13A3" w:rsidRDefault="00EA13A3" w:rsidP="00EA13A3"/>
    <w:p w14:paraId="763C4FB6" w14:textId="06679298" w:rsidR="00EA13A3" w:rsidRDefault="00EA13A3" w:rsidP="00EA13A3">
      <w:pPr>
        <w:pStyle w:val="ListParagraph"/>
        <w:numPr>
          <w:ilvl w:val="0"/>
          <w:numId w:val="32"/>
        </w:numPr>
      </w:pPr>
      <w:r>
        <w:t xml:space="preserve">Time  -   </w:t>
      </w:r>
      <w:r w:rsidR="001E0BBE">
        <w:t>(</w:t>
      </w:r>
      <w:hyperlink r:id="rId19" w:history="1">
        <w:r w:rsidRPr="001E0BBE">
          <w:rPr>
            <w:rStyle w:val="Hyperlink"/>
          </w:rPr>
          <w:t>https://github.com/PaulStoffregen/Time</w:t>
        </w:r>
      </w:hyperlink>
      <w:r w:rsidR="001E0BBE">
        <w:t>)</w:t>
      </w:r>
      <w:r>
        <w:t xml:space="preserve"> - This provides a Unix-like System Time capability</w:t>
      </w:r>
    </w:p>
    <w:p w14:paraId="266FB0AB" w14:textId="77777777" w:rsidR="001E0BBE" w:rsidRDefault="001E0BBE" w:rsidP="001E0BBE">
      <w:pPr>
        <w:pStyle w:val="ListParagraph"/>
      </w:pPr>
    </w:p>
    <w:p w14:paraId="400BF981" w14:textId="77777777" w:rsidR="001E0BBE" w:rsidRDefault="001E0BBE" w:rsidP="001E0BBE"/>
    <w:p w14:paraId="0811FAF1" w14:textId="4D4C2FAF" w:rsidR="001E0BBE" w:rsidRDefault="00EA13A3" w:rsidP="00A01608">
      <w:pPr>
        <w:pStyle w:val="ListParagraph"/>
        <w:numPr>
          <w:ilvl w:val="0"/>
          <w:numId w:val="32"/>
        </w:numPr>
      </w:pPr>
      <w:r>
        <w:t xml:space="preserve">SoftI2CMaster </w:t>
      </w:r>
      <w:r w:rsidR="001E0BBE">
        <w:t>(</w:t>
      </w:r>
      <w:hyperlink r:id="rId20" w:history="1">
        <w:r w:rsidR="004A2798">
          <w:rPr>
            <w:rStyle w:val="Hyperlink"/>
          </w:rPr>
          <w:t>https://github.com/felias-fogg/SoftI2CMaster</w:t>
        </w:r>
      </w:hyperlink>
      <w:r w:rsidR="001E0BBE">
        <w:t>) Software I</w:t>
      </w:r>
      <w:r w:rsidR="001E0BBE" w:rsidRPr="001E0BBE">
        <w:rPr>
          <w:vertAlign w:val="superscript"/>
        </w:rPr>
        <w:t>2</w:t>
      </w:r>
      <w:r w:rsidR="001E0BBE">
        <w:t xml:space="preserve">C with </w:t>
      </w:r>
      <w:proofErr w:type="spellStart"/>
      <w:r w:rsidR="001E0BBE" w:rsidRPr="009D3131">
        <w:rPr>
          <w:u w:val="single"/>
        </w:rPr>
        <w:t>SoftWire</w:t>
      </w:r>
      <w:proofErr w:type="spellEnd"/>
      <w:r w:rsidR="001E0BBE">
        <w:t xml:space="preserve"> wrapper that mimics the standard </w:t>
      </w:r>
      <w:proofErr w:type="spellStart"/>
      <w:r w:rsidR="001E0BBE" w:rsidRPr="009D3131">
        <w:rPr>
          <w:u w:val="single"/>
        </w:rPr>
        <w:t>Wire.h</w:t>
      </w:r>
      <w:proofErr w:type="spellEnd"/>
      <w:r w:rsidR="001E0BBE">
        <w:t xml:space="preserve"> library. </w:t>
      </w:r>
    </w:p>
    <w:p w14:paraId="1F0C2DBC" w14:textId="77777777" w:rsidR="001E0BBE" w:rsidRDefault="001E0BBE" w:rsidP="001E0BBE"/>
    <w:p w14:paraId="51C23631" w14:textId="099E2591" w:rsidR="001E0BBE" w:rsidRDefault="00EA13A3" w:rsidP="00A01608">
      <w:pPr>
        <w:pStyle w:val="ListParagraph"/>
        <w:numPr>
          <w:ilvl w:val="0"/>
          <w:numId w:val="32"/>
        </w:numPr>
      </w:pPr>
      <w:proofErr w:type="spellStart"/>
      <w:r>
        <w:t>NeoGps</w:t>
      </w:r>
      <w:proofErr w:type="spellEnd"/>
      <w:r w:rsidR="001E0BBE">
        <w:t xml:space="preserve"> - </w:t>
      </w:r>
      <w:r>
        <w:t xml:space="preserve"> (</w:t>
      </w:r>
      <w:hyperlink r:id="rId21" w:history="1">
        <w:r w:rsidRPr="001E0BBE">
          <w:rPr>
            <w:rStyle w:val="Hyperlink"/>
          </w:rPr>
          <w:t>https://github.com/SlashDevin/NeoGPS</w:t>
        </w:r>
      </w:hyperlink>
      <w:r>
        <w:t xml:space="preserve">) - NMEA and </w:t>
      </w:r>
      <w:proofErr w:type="spellStart"/>
      <w:r>
        <w:t>uBlox</w:t>
      </w:r>
      <w:proofErr w:type="spellEnd"/>
      <w:r>
        <w:t xml:space="preserve"> GPS parser</w:t>
      </w:r>
      <w:r w:rsidR="00A01608">
        <w:t xml:space="preserve">. </w:t>
      </w:r>
    </w:p>
    <w:p w14:paraId="67054F5B" w14:textId="77777777" w:rsidR="001E0BBE" w:rsidRDefault="001E0BBE" w:rsidP="001E0BBE"/>
    <w:p w14:paraId="47AC0E41" w14:textId="44D9F76F" w:rsidR="001E0BBE" w:rsidRPr="00A01608" w:rsidRDefault="001E0BBE" w:rsidP="00A01608">
      <w:pPr>
        <w:pStyle w:val="ListParagraph"/>
        <w:numPr>
          <w:ilvl w:val="0"/>
          <w:numId w:val="32"/>
        </w:numPr>
        <w:rPr>
          <w:rStyle w:val="Hyperlink"/>
          <w:color w:val="595959" w:themeColor="text1" w:themeTint="A6"/>
          <w:u w:val="none"/>
        </w:rPr>
      </w:pPr>
      <w:proofErr w:type="spellStart"/>
      <w:r>
        <w:t>N</w:t>
      </w:r>
      <w:r w:rsidR="00EA13A3">
        <w:t>eoSWSerial</w:t>
      </w:r>
      <w:proofErr w:type="spellEnd"/>
      <w:r>
        <w:t xml:space="preserve"> - </w:t>
      </w:r>
      <w:r w:rsidR="00EA13A3">
        <w:t xml:space="preserve"> (</w:t>
      </w:r>
      <w:hyperlink r:id="rId22" w:history="1">
        <w:r w:rsidR="00EA13A3" w:rsidRPr="001E0BBE">
          <w:rPr>
            <w:rStyle w:val="Hyperlink"/>
          </w:rPr>
          <w:t>https://github.com/SlashDevin/NeoSWSerial</w:t>
        </w:r>
      </w:hyperlink>
      <w:r w:rsidR="00A01608">
        <w:rPr>
          <w:rStyle w:val="Hyperlink"/>
        </w:rPr>
        <w:t xml:space="preserve"> </w:t>
      </w:r>
      <w:r w:rsidR="00A01608">
        <w:t>- Software Serial port communications library.</w:t>
      </w:r>
    </w:p>
    <w:p w14:paraId="20C1FB9B" w14:textId="77777777" w:rsidR="00A01608" w:rsidRDefault="00A01608" w:rsidP="00A01608"/>
    <w:p w14:paraId="566111DA" w14:textId="3AC24C92" w:rsidR="00EA13A3" w:rsidRDefault="00EA13A3" w:rsidP="001E0BBE">
      <w:pPr>
        <w:pStyle w:val="ListParagraph"/>
        <w:numPr>
          <w:ilvl w:val="0"/>
          <w:numId w:val="32"/>
        </w:numPr>
      </w:pPr>
      <w:r>
        <w:t>Chrono (</w:t>
      </w:r>
      <w:hyperlink r:id="rId23" w:history="1">
        <w:r w:rsidRPr="001E0BBE">
          <w:rPr>
            <w:rStyle w:val="Hyperlink"/>
          </w:rPr>
          <w:t>https://github.com/SofaPirate/Chrono</w:t>
        </w:r>
      </w:hyperlink>
      <w:r>
        <w:t>) - Simple Chronometer Library</w:t>
      </w:r>
    </w:p>
    <w:p w14:paraId="5EF43EFE" w14:textId="77777777" w:rsidR="001E0BBE" w:rsidRDefault="001E0BBE" w:rsidP="001E0BBE">
      <w:pPr>
        <w:pStyle w:val="ListParagraph"/>
      </w:pPr>
    </w:p>
    <w:p w14:paraId="08CA964A" w14:textId="77777777" w:rsidR="001E0BBE" w:rsidRDefault="001E0BBE" w:rsidP="001E0BBE"/>
    <w:p w14:paraId="17519815" w14:textId="404CA57B" w:rsidR="00EA13A3" w:rsidRDefault="00EA13A3" w:rsidP="001E0BBE">
      <w:pPr>
        <w:pStyle w:val="ListParagraph"/>
        <w:numPr>
          <w:ilvl w:val="0"/>
          <w:numId w:val="32"/>
        </w:numPr>
      </w:pPr>
      <w:r>
        <w:t xml:space="preserve"> </w:t>
      </w:r>
      <w:proofErr w:type="spellStart"/>
      <w:r>
        <w:t>LowPower</w:t>
      </w:r>
      <w:proofErr w:type="spellEnd"/>
      <w:r>
        <w:t xml:space="preserve"> (</w:t>
      </w:r>
      <w:hyperlink r:id="rId24" w:history="1">
        <w:r w:rsidRPr="001E0BBE">
          <w:rPr>
            <w:rStyle w:val="Hyperlink"/>
          </w:rPr>
          <w:t>https://github.com/rocketscream/Low-Power</w:t>
        </w:r>
      </w:hyperlink>
      <w:r>
        <w:t>) - Lightweight Low Power Library to enable processor power management</w:t>
      </w:r>
      <w:r w:rsidR="001E0BBE">
        <w:t>.</w:t>
      </w:r>
    </w:p>
    <w:p w14:paraId="7BE3B912" w14:textId="08F79879" w:rsidR="00A01608" w:rsidRDefault="00A01608" w:rsidP="00151255">
      <w:r>
        <w:t xml:space="preserve">As with Orion, go to the project page for each library in turn and download the Zip file. Next do the following: </w:t>
      </w:r>
    </w:p>
    <w:p w14:paraId="217A9810" w14:textId="3BEAB4F1" w:rsidR="00EA13A3" w:rsidRDefault="00A01608" w:rsidP="00A01608">
      <w:pPr>
        <w:pStyle w:val="ListParagraph"/>
        <w:numPr>
          <w:ilvl w:val="0"/>
          <w:numId w:val="33"/>
        </w:numPr>
      </w:pPr>
      <w:r>
        <w:t xml:space="preserve">Start up the Arduino IDE  </w:t>
      </w:r>
    </w:p>
    <w:p w14:paraId="362C5A7E" w14:textId="6226E17C" w:rsidR="00A01608" w:rsidRDefault="00A01608" w:rsidP="00A01608">
      <w:pPr>
        <w:pStyle w:val="ListParagraph"/>
        <w:numPr>
          <w:ilvl w:val="0"/>
          <w:numId w:val="33"/>
        </w:numPr>
      </w:pPr>
      <w:r>
        <w:t xml:space="preserve">Select Sketch -&gt; Include Library -&gt; </w:t>
      </w:r>
      <w:r w:rsidR="006C00AB">
        <w:t>Add .Zip library …  (as shown in the figure below)</w:t>
      </w:r>
    </w:p>
    <w:p w14:paraId="0789B6E3" w14:textId="08A54C1C" w:rsidR="006C00AB" w:rsidRDefault="006C00AB" w:rsidP="00A01608">
      <w:pPr>
        <w:pStyle w:val="ListParagraph"/>
        <w:numPr>
          <w:ilvl w:val="0"/>
          <w:numId w:val="33"/>
        </w:numPr>
      </w:pPr>
      <w:r>
        <w:t>Navigate to the ZIP file containing the library you want to add and click “Open”</w:t>
      </w:r>
    </w:p>
    <w:p w14:paraId="48657D87" w14:textId="2E68E3CA" w:rsidR="006C00AB" w:rsidRDefault="006C00AB" w:rsidP="00A01608">
      <w:pPr>
        <w:pStyle w:val="ListParagraph"/>
        <w:numPr>
          <w:ilvl w:val="0"/>
          <w:numId w:val="33"/>
        </w:numPr>
      </w:pPr>
      <w:r>
        <w:t>Repeat for all required libraries</w:t>
      </w:r>
    </w:p>
    <w:p w14:paraId="6E0AABEB" w14:textId="0D48AE9F" w:rsidR="00A01608" w:rsidRDefault="00A01608" w:rsidP="00A01608"/>
    <w:p w14:paraId="385FCF4C" w14:textId="7982DA6A" w:rsidR="00A01608" w:rsidRDefault="00A01608" w:rsidP="00A01608">
      <w:r>
        <w:rPr>
          <w:noProof/>
        </w:rPr>
        <w:drawing>
          <wp:inline distT="0" distB="0" distL="0" distR="0" wp14:anchorId="2C0216A9" wp14:editId="4D366C6F">
            <wp:extent cx="5486400" cy="308610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3).png"/>
                    <pic:cNvPicPr/>
                  </pic:nvPicPr>
                  <pic:blipFill>
                    <a:blip r:embed="rId25" cstate="print">
                      <a:extLst>
                        <a:ext uri="{28A0092B-C50C-407E-A947-70E740481C1C}">
                          <a14:useLocalDpi xmlns:a14="http://schemas.microsoft.com/office/drawing/2010/main"/>
                        </a:ext>
                      </a:extLst>
                    </a:blip>
                    <a:stretch>
                      <a:fillRect/>
                    </a:stretch>
                  </pic:blipFill>
                  <pic:spPr>
                    <a:xfrm>
                      <a:off x="0" y="0"/>
                      <a:ext cx="5486400" cy="3086100"/>
                    </a:xfrm>
                    <a:prstGeom prst="rect">
                      <a:avLst/>
                    </a:prstGeom>
                  </pic:spPr>
                </pic:pic>
              </a:graphicData>
            </a:graphic>
          </wp:inline>
        </w:drawing>
      </w:r>
    </w:p>
    <w:p w14:paraId="47E8FD59" w14:textId="3ADC983E" w:rsidR="006C00AB" w:rsidRDefault="006C00AB" w:rsidP="006C00AB">
      <w:pPr>
        <w:pStyle w:val="Heading3"/>
      </w:pPr>
      <w:r>
        <w:lastRenderedPageBreak/>
        <w:t>Configuring Libraries</w:t>
      </w:r>
    </w:p>
    <w:p w14:paraId="3BC94B5B" w14:textId="319F81EB" w:rsidR="006C00AB" w:rsidRDefault="006C00AB" w:rsidP="006C00AB">
      <w:r>
        <w:t>Some of the installed libraries require some</w:t>
      </w:r>
      <w:r w:rsidR="003237A3">
        <w:t xml:space="preserve"> </w:t>
      </w:r>
      <w:r>
        <w:t>configuration. If you skip this step, you will get compile</w:t>
      </w:r>
      <w:r w:rsidR="009D3131">
        <w:t xml:space="preserve"> or </w:t>
      </w:r>
      <w:r>
        <w:t xml:space="preserve">link errors. </w:t>
      </w:r>
    </w:p>
    <w:p w14:paraId="1E4BCA94" w14:textId="7B5ABFC4" w:rsidR="006C00AB" w:rsidRDefault="006C00AB" w:rsidP="006C00AB">
      <w:pPr>
        <w:pStyle w:val="Heading4"/>
      </w:pPr>
      <w:proofErr w:type="spellStart"/>
      <w:r>
        <w:t>NeoGPS</w:t>
      </w:r>
      <w:proofErr w:type="spellEnd"/>
    </w:p>
    <w:p w14:paraId="1D344916" w14:textId="4055177F" w:rsidR="006C00AB" w:rsidRDefault="006C00AB" w:rsidP="006C00AB">
      <w:proofErr w:type="spellStart"/>
      <w:r>
        <w:t>NeoGPS</w:t>
      </w:r>
      <w:proofErr w:type="spellEnd"/>
      <w:r>
        <w:t xml:space="preserve"> must be configured to use </w:t>
      </w:r>
      <w:r w:rsidR="003237A3">
        <w:t xml:space="preserve">a </w:t>
      </w:r>
      <w:r>
        <w:t>Nominal Configuration</w:t>
      </w:r>
      <w:r w:rsidR="009728D0">
        <w:t xml:space="preserve"> to be compatible with the needs of Orion. This includes support for</w:t>
      </w:r>
      <w:r>
        <w:t xml:space="preserve"> date, time, </w:t>
      </w:r>
      <w:proofErr w:type="spellStart"/>
      <w:r>
        <w:t>lat</w:t>
      </w:r>
      <w:proofErr w:type="spellEnd"/>
      <w:r>
        <w:t>/lon</w:t>
      </w:r>
      <w:r w:rsidR="009728D0">
        <w:t>g</w:t>
      </w:r>
      <w:r>
        <w:t>, altitude, speed, heading, number of satellites, HDOP, GPRMC and GPGGA messages.</w:t>
      </w:r>
      <w:r w:rsidR="00507AB2">
        <w:t xml:space="preserve"> This is the default configuration of the library as downloaded so no additional changes are needed.</w:t>
      </w:r>
    </w:p>
    <w:p w14:paraId="1356FF09" w14:textId="69525BC0" w:rsidR="006C00AB" w:rsidRPr="006C00AB" w:rsidRDefault="006C00AB" w:rsidP="006C00AB">
      <w:pPr>
        <w:pStyle w:val="Heading4"/>
      </w:pPr>
      <w:proofErr w:type="spellStart"/>
      <w:r>
        <w:t>NeoSWSerial</w:t>
      </w:r>
      <w:proofErr w:type="spellEnd"/>
    </w:p>
    <w:p w14:paraId="7EF46130" w14:textId="371B96E0" w:rsidR="00151255" w:rsidRDefault="006C00AB" w:rsidP="006C00AB">
      <w:pPr>
        <w:pStyle w:val="ListParagraph"/>
        <w:numPr>
          <w:ilvl w:val="0"/>
          <w:numId w:val="34"/>
        </w:numPr>
      </w:pPr>
      <w:r>
        <w:t>On Windows using File Explorer navigate to</w:t>
      </w:r>
      <w:r w:rsidR="00151255">
        <w:t xml:space="preserve"> your Arduino\libraries\</w:t>
      </w:r>
      <w:proofErr w:type="spellStart"/>
      <w:r w:rsidR="00151255">
        <w:t>NeoSWSerial</w:t>
      </w:r>
      <w:proofErr w:type="spellEnd"/>
      <w:r w:rsidR="00151255">
        <w:t>-master\</w:t>
      </w:r>
      <w:proofErr w:type="spellStart"/>
      <w:r w:rsidR="00151255">
        <w:t>src</w:t>
      </w:r>
      <w:proofErr w:type="spellEnd"/>
      <w:r w:rsidR="00151255">
        <w:t xml:space="preserve">   folder and edit </w:t>
      </w:r>
      <w:proofErr w:type="spellStart"/>
      <w:r w:rsidR="00151255">
        <w:t>NeoSWSerial.h</w:t>
      </w:r>
      <w:proofErr w:type="spellEnd"/>
      <w:r>
        <w:t xml:space="preserve"> using a text editor (Notepad will work fine but I prefer Notepad++ ),</w:t>
      </w:r>
    </w:p>
    <w:p w14:paraId="00417D08" w14:textId="13CE767A" w:rsidR="00151255" w:rsidRDefault="00151255" w:rsidP="006C00AB">
      <w:pPr>
        <w:pStyle w:val="ListParagraph"/>
        <w:numPr>
          <w:ilvl w:val="0"/>
          <w:numId w:val="34"/>
        </w:numPr>
      </w:pPr>
      <w:r>
        <w:t xml:space="preserve">Uncomment the following line which is </w:t>
      </w:r>
      <w:r w:rsidR="003237A3">
        <w:t>near the</w:t>
      </w:r>
      <w:r>
        <w:t xml:space="preserve"> end of the file, save and recompile. </w:t>
      </w:r>
    </w:p>
    <w:p w14:paraId="15D7C0B9" w14:textId="1A23A90F" w:rsidR="00C75217" w:rsidRDefault="00C75217" w:rsidP="00C75217">
      <w:r>
        <w:rPr>
          <w:i/>
          <w:iCs/>
        </w:rPr>
        <w:t xml:space="preserve">// </w:t>
      </w:r>
      <w:r w:rsidRPr="00871F71">
        <w:rPr>
          <w:i/>
          <w:iCs/>
        </w:rPr>
        <w:t>#define</w:t>
      </w:r>
      <w:r>
        <w:t xml:space="preserve"> </w:t>
      </w:r>
      <w:r w:rsidRPr="00871F71">
        <w:rPr>
          <w:b/>
          <w:bCs/>
        </w:rPr>
        <w:t>NEOSWSERIAL_EXTERNAL_PCINT</w:t>
      </w:r>
      <w:r>
        <w:t xml:space="preserve"> // uncomment to use your own PCINT ISRs</w:t>
      </w:r>
    </w:p>
    <w:p w14:paraId="6B66427E" w14:textId="73043625" w:rsidR="00151255" w:rsidRDefault="00C75217" w:rsidP="00151255">
      <w:r>
        <w:t xml:space="preserve">It should look like this without the leading “//”. </w:t>
      </w:r>
    </w:p>
    <w:p w14:paraId="3E932403" w14:textId="3E3CF10F" w:rsidR="00151255" w:rsidRDefault="00151255" w:rsidP="00151255">
      <w:r w:rsidRPr="00871F71">
        <w:rPr>
          <w:i/>
          <w:iCs/>
        </w:rPr>
        <w:t>#define</w:t>
      </w:r>
      <w:r>
        <w:t xml:space="preserve"> </w:t>
      </w:r>
      <w:r w:rsidRPr="00871F71">
        <w:rPr>
          <w:b/>
          <w:bCs/>
        </w:rPr>
        <w:t>NEOSWSERIAL_EXTERNAL_PCINT</w:t>
      </w:r>
      <w:r>
        <w:t xml:space="preserve"> // uncomment to use your own PCINT ISRs</w:t>
      </w:r>
    </w:p>
    <w:p w14:paraId="47F1D5FB" w14:textId="4F47DE66" w:rsidR="009728D0" w:rsidRDefault="00151255" w:rsidP="00151255">
      <w:r>
        <w:t xml:space="preserve"> </w:t>
      </w:r>
      <w:proofErr w:type="spellStart"/>
      <w:r>
        <w:t>NeoSWSerial</w:t>
      </w:r>
      <w:proofErr w:type="spellEnd"/>
      <w:r>
        <w:t xml:space="preserve"> assumes by default that applications are not using </w:t>
      </w:r>
      <w:proofErr w:type="spellStart"/>
      <w:r>
        <w:t>PinChange</w:t>
      </w:r>
      <w:proofErr w:type="spellEnd"/>
      <w:r>
        <w:t xml:space="preserve"> Interrupts in  so it defines the ISRs for all ports which will conflict with the Orion definitions. </w:t>
      </w:r>
    </w:p>
    <w:p w14:paraId="6C538E2B" w14:textId="3CBB5920" w:rsidR="009728D0" w:rsidRDefault="009728D0" w:rsidP="00151255">
      <w:r>
        <w:t xml:space="preserve">Before compiling don’t forget to set your </w:t>
      </w:r>
      <w:proofErr w:type="spellStart"/>
      <w:r>
        <w:t>boardtype</w:t>
      </w:r>
      <w:proofErr w:type="spellEnd"/>
      <w:r>
        <w:t xml:space="preserve"> within the Arduino IDE as shown (this assumes that you are running your board at 3.3v/8Mhz).</w:t>
      </w:r>
    </w:p>
    <w:p w14:paraId="7A570147" w14:textId="7FD9B36E" w:rsidR="009728D0" w:rsidRDefault="009728D0" w:rsidP="00151255">
      <w:r>
        <w:rPr>
          <w:noProof/>
        </w:rPr>
        <w:lastRenderedPageBreak/>
        <w:drawing>
          <wp:inline distT="0" distB="0" distL="0" distR="0" wp14:anchorId="5DC57A52" wp14:editId="31933B73">
            <wp:extent cx="5486400" cy="3086100"/>
            <wp:effectExtent l="0" t="0" r="0" b="0"/>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4).png"/>
                    <pic:cNvPicPr/>
                  </pic:nvPicPr>
                  <pic:blipFill>
                    <a:blip r:embed="rId26" cstate="print">
                      <a:extLst>
                        <a:ext uri="{28A0092B-C50C-407E-A947-70E740481C1C}">
                          <a14:useLocalDpi xmlns:a14="http://schemas.microsoft.com/office/drawing/2010/main"/>
                        </a:ext>
                      </a:extLst>
                    </a:blip>
                    <a:stretch>
                      <a:fillRect/>
                    </a:stretch>
                  </pic:blipFill>
                  <pic:spPr>
                    <a:xfrm>
                      <a:off x="0" y="0"/>
                      <a:ext cx="5486400" cy="3086100"/>
                    </a:xfrm>
                    <a:prstGeom prst="rect">
                      <a:avLst/>
                    </a:prstGeom>
                  </pic:spPr>
                </pic:pic>
              </a:graphicData>
            </a:graphic>
          </wp:inline>
        </w:drawing>
      </w:r>
    </w:p>
    <w:p w14:paraId="14D83672" w14:textId="79FF2002" w:rsidR="00C7631A" w:rsidRDefault="00C7631A" w:rsidP="00C7631A">
      <w:r>
        <w:t>The Orion code should now compile without errors</w:t>
      </w:r>
      <w:r w:rsidR="00CD7602">
        <w:t xml:space="preserve">. </w:t>
      </w:r>
    </w:p>
    <w:p w14:paraId="69C3B06C" w14:textId="38F47278" w:rsidR="000474CD" w:rsidRDefault="000474CD" w:rsidP="004F281A">
      <w:pPr>
        <w:pStyle w:val="Heading1"/>
      </w:pPr>
      <w:r>
        <w:t xml:space="preserve">Configuring Orion </w:t>
      </w:r>
    </w:p>
    <w:p w14:paraId="271B8E27" w14:textId="3AF81ABE" w:rsidR="00220ABB" w:rsidRDefault="00220ABB" w:rsidP="00220ABB">
      <w:r>
        <w:t xml:space="preserve">User modifiable configuration parameters for Orion are contained within the following three files, which appear as separate tabs when the </w:t>
      </w:r>
      <w:proofErr w:type="spellStart"/>
      <w:r w:rsidRPr="00220ABB">
        <w:rPr>
          <w:u w:val="single"/>
        </w:rPr>
        <w:t>OrionWspr.ino</w:t>
      </w:r>
      <w:proofErr w:type="spellEnd"/>
      <w:r>
        <w:t xml:space="preserve"> file is opened in the Arduino IDE : </w:t>
      </w:r>
    </w:p>
    <w:p w14:paraId="364B15AD" w14:textId="761F1502" w:rsidR="00220ABB" w:rsidRPr="00EF0811" w:rsidRDefault="00220ABB" w:rsidP="00220ABB">
      <w:pPr>
        <w:pStyle w:val="ListParagraph"/>
        <w:numPr>
          <w:ilvl w:val="0"/>
          <w:numId w:val="23"/>
        </w:numPr>
        <w:rPr>
          <w:u w:val="single"/>
        </w:rPr>
      </w:pPr>
      <w:proofErr w:type="spellStart"/>
      <w:r w:rsidRPr="00EF0811">
        <w:rPr>
          <w:u w:val="single"/>
        </w:rPr>
        <w:t>OrionXConfig,h</w:t>
      </w:r>
      <w:proofErr w:type="spellEnd"/>
      <w:r w:rsidRPr="00EF0811">
        <w:rPr>
          <w:u w:val="single"/>
        </w:rPr>
        <w:t xml:space="preserve"> </w:t>
      </w:r>
    </w:p>
    <w:p w14:paraId="2175F247" w14:textId="12FCA32B" w:rsidR="00220ABB" w:rsidRPr="00EF0811" w:rsidRDefault="00220ABB" w:rsidP="00220ABB">
      <w:pPr>
        <w:pStyle w:val="ListParagraph"/>
        <w:numPr>
          <w:ilvl w:val="0"/>
          <w:numId w:val="23"/>
        </w:numPr>
        <w:rPr>
          <w:u w:val="single"/>
        </w:rPr>
      </w:pPr>
      <w:proofErr w:type="spellStart"/>
      <w:r w:rsidRPr="00EF0811">
        <w:rPr>
          <w:u w:val="single"/>
        </w:rPr>
        <w:t>OrionQrssConfig.h</w:t>
      </w:r>
      <w:proofErr w:type="spellEnd"/>
    </w:p>
    <w:p w14:paraId="010C5AD4" w14:textId="0A6DAAC1" w:rsidR="00220ABB" w:rsidRPr="00EF0811" w:rsidRDefault="00220ABB" w:rsidP="00220ABB">
      <w:pPr>
        <w:pStyle w:val="ListParagraph"/>
        <w:numPr>
          <w:ilvl w:val="0"/>
          <w:numId w:val="23"/>
        </w:numPr>
        <w:rPr>
          <w:u w:val="single"/>
        </w:rPr>
      </w:pPr>
      <w:proofErr w:type="spellStart"/>
      <w:r w:rsidRPr="00EF0811">
        <w:rPr>
          <w:u w:val="single"/>
        </w:rPr>
        <w:t>OrionBoardConfig.h</w:t>
      </w:r>
      <w:proofErr w:type="spellEnd"/>
    </w:p>
    <w:p w14:paraId="2C3C6470" w14:textId="18BC5E9E" w:rsidR="00220ABB" w:rsidRPr="00220ABB" w:rsidRDefault="00CD7602" w:rsidP="00220ABB">
      <w:r>
        <w:t xml:space="preserve">These files will likely need to be changed to adapt Orion to your needs. </w:t>
      </w:r>
    </w:p>
    <w:p w14:paraId="2264F832" w14:textId="4585A3DF" w:rsidR="003D5C76" w:rsidRDefault="003D5C76" w:rsidP="003D5C76">
      <w:pPr>
        <w:pStyle w:val="Heading3"/>
      </w:pPr>
      <w:proofErr w:type="spellStart"/>
      <w:r>
        <w:t>OrionXConfig.h</w:t>
      </w:r>
      <w:proofErr w:type="spellEnd"/>
    </w:p>
    <w:p w14:paraId="32EC88D1" w14:textId="121D30CF" w:rsidR="003D5C76" w:rsidRDefault="003D5C76" w:rsidP="003D5C76">
      <w:proofErr w:type="spellStart"/>
      <w:r w:rsidRPr="006B1CFD">
        <w:rPr>
          <w:u w:val="single"/>
        </w:rPr>
        <w:t>OrionXConfig.h</w:t>
      </w:r>
      <w:proofErr w:type="spellEnd"/>
      <w:r>
        <w:t xml:space="preserve"> contains some common type definitions </w:t>
      </w:r>
      <w:r w:rsidR="00EF0811">
        <w:t>and</w:t>
      </w:r>
      <w:r>
        <w:t xml:space="preserve"> the definition of parameters that configure the WSPR</w:t>
      </w:r>
      <w:r w:rsidR="006B1CFD">
        <w:t xml:space="preserve"> Beacon</w:t>
      </w:r>
      <w:r>
        <w:t xml:space="preserve"> </w:t>
      </w:r>
      <w:r w:rsidR="00FC0F01">
        <w:t>but</w:t>
      </w:r>
      <w:r>
        <w:t xml:space="preserve"> are not board specific.  </w:t>
      </w:r>
    </w:p>
    <w:p w14:paraId="35E8BC5A" w14:textId="0A26AE32" w:rsidR="003D5C76" w:rsidRDefault="003D5C76" w:rsidP="003D5C76">
      <w:r>
        <w:t xml:space="preserve">The parameters and their description are as follows: </w:t>
      </w:r>
    </w:p>
    <w:p w14:paraId="08F57787" w14:textId="77777777" w:rsidR="00AC3377" w:rsidRDefault="00AC3377" w:rsidP="003D5C76"/>
    <w:p w14:paraId="65B2B175" w14:textId="48857030" w:rsidR="00AC3377" w:rsidRPr="00B71D79" w:rsidRDefault="00AC3377" w:rsidP="003D5C76">
      <w:pPr>
        <w:pStyle w:val="ListParagraph"/>
        <w:numPr>
          <w:ilvl w:val="0"/>
          <w:numId w:val="18"/>
        </w:numPr>
        <w:rPr>
          <w:b/>
          <w:bCs/>
        </w:rPr>
      </w:pPr>
      <w:r w:rsidRPr="006B3AAC">
        <w:rPr>
          <w:i/>
          <w:iCs/>
        </w:rPr>
        <w:t>#define</w:t>
      </w:r>
      <w:r>
        <w:t xml:space="preserve"> </w:t>
      </w:r>
      <w:r w:rsidRPr="006B3AAC">
        <w:rPr>
          <w:b/>
          <w:bCs/>
        </w:rPr>
        <w:t>DEBUG_LOG</w:t>
      </w:r>
      <w:r w:rsidR="006B3AAC">
        <w:rPr>
          <w:b/>
          <w:bCs/>
        </w:rPr>
        <w:t xml:space="preserve">_INITIAL  </w:t>
      </w:r>
      <w:r w:rsidR="003237A3">
        <w:rPr>
          <w:b/>
          <w:bCs/>
        </w:rPr>
        <w:t xml:space="preserve"> </w:t>
      </w:r>
      <w:r w:rsidR="006B3AAC" w:rsidRPr="006B3AAC">
        <w:rPr>
          <w:b/>
          <w:bCs/>
        </w:rPr>
        <w:t>OFF</w:t>
      </w:r>
      <w:r w:rsidR="006B3AAC">
        <w:t xml:space="preserve">  - This value (OFF or ON) defines the initial setting for the output of debug logs.  Debug logging produces  detailed calibration output as well as detailed pre and post </w:t>
      </w:r>
      <w:r w:rsidR="00EF0811">
        <w:t>s</w:t>
      </w:r>
      <w:r w:rsidR="006B3AAC">
        <w:t>tate machine operations. Debug logging can be toggled in the serial moni</w:t>
      </w:r>
      <w:r w:rsidR="005442F4">
        <w:t>t</w:t>
      </w:r>
      <w:r w:rsidR="006B3AAC">
        <w:t xml:space="preserve">or via the </w:t>
      </w:r>
      <w:r w:rsidR="006B3AAC" w:rsidRPr="006B3AAC">
        <w:rPr>
          <w:b/>
          <w:bCs/>
        </w:rPr>
        <w:t>“d”</w:t>
      </w:r>
      <w:r w:rsidR="006B3AAC">
        <w:t xml:space="preserve"> command.  This parameter sets the </w:t>
      </w:r>
      <w:r w:rsidR="006B3AAC">
        <w:lastRenderedPageBreak/>
        <w:t xml:space="preserve">initial value to be applied at system startup. </w:t>
      </w:r>
      <w:r w:rsidR="00B71D79">
        <w:t xml:space="preserve"> </w:t>
      </w:r>
      <w:r w:rsidR="00B71D79" w:rsidRPr="00B71D79">
        <w:rPr>
          <w:b/>
          <w:bCs/>
        </w:rPr>
        <w:t xml:space="preserve">This value should be OFF for flight. </w:t>
      </w:r>
    </w:p>
    <w:p w14:paraId="6BBBB139" w14:textId="77777777" w:rsidR="006B3AAC" w:rsidRDefault="006B3AAC" w:rsidP="00D11F8D">
      <w:pPr>
        <w:ind w:left="360"/>
      </w:pPr>
    </w:p>
    <w:p w14:paraId="58781360" w14:textId="05A7D129" w:rsidR="006B3AAC" w:rsidRDefault="006B3AAC" w:rsidP="006B3AAC">
      <w:pPr>
        <w:pStyle w:val="ListParagraph"/>
        <w:numPr>
          <w:ilvl w:val="0"/>
          <w:numId w:val="18"/>
        </w:numPr>
        <w:rPr>
          <w:b/>
          <w:bCs/>
        </w:rPr>
      </w:pPr>
      <w:r w:rsidRPr="006B3AAC">
        <w:rPr>
          <w:i/>
          <w:iCs/>
        </w:rPr>
        <w:t>#define</w:t>
      </w:r>
      <w:r>
        <w:t xml:space="preserve"> </w:t>
      </w:r>
      <w:r w:rsidRPr="006B3AAC">
        <w:rPr>
          <w:b/>
          <w:bCs/>
        </w:rPr>
        <w:t xml:space="preserve">TX_LOG_INITIAL </w:t>
      </w:r>
      <w:r w:rsidR="00B71D79">
        <w:rPr>
          <w:b/>
          <w:bCs/>
        </w:rPr>
        <w:t xml:space="preserve">    </w:t>
      </w:r>
      <w:r w:rsidRPr="006B3AAC">
        <w:rPr>
          <w:b/>
          <w:bCs/>
        </w:rPr>
        <w:t>OFF</w:t>
      </w:r>
      <w:r>
        <w:t xml:space="preserve">  - This value (OFF or ON) defines the initial setting for the output of transmit and telemetry logs.  T</w:t>
      </w:r>
      <w:r w:rsidR="00EF0811">
        <w:t>ransmit</w:t>
      </w:r>
      <w:r>
        <w:t xml:space="preserve"> logging produces  summary output for each transmission cycle and telemetry gathering. </w:t>
      </w:r>
      <w:r w:rsidR="00EF0811">
        <w:t>Transmit</w:t>
      </w:r>
      <w:r>
        <w:t xml:space="preserve"> logging can be toggled in the serial moni</w:t>
      </w:r>
      <w:r w:rsidR="005442F4">
        <w:t>t</w:t>
      </w:r>
      <w:r>
        <w:t xml:space="preserve">or via the </w:t>
      </w:r>
      <w:r w:rsidRPr="006B3AAC">
        <w:rPr>
          <w:b/>
          <w:bCs/>
        </w:rPr>
        <w:t>“</w:t>
      </w:r>
      <w:r w:rsidR="005442F4">
        <w:rPr>
          <w:b/>
          <w:bCs/>
        </w:rPr>
        <w:t>l</w:t>
      </w:r>
      <w:r w:rsidRPr="006B3AAC">
        <w:rPr>
          <w:b/>
          <w:bCs/>
        </w:rPr>
        <w:t>”</w:t>
      </w:r>
      <w:r>
        <w:t xml:space="preserve"> command.  This parameter just sets the initial value to be applied at system startup. </w:t>
      </w:r>
      <w:r w:rsidR="00B71D79">
        <w:t xml:space="preserve"> </w:t>
      </w:r>
      <w:r w:rsidR="00B71D79" w:rsidRPr="00B71D79">
        <w:rPr>
          <w:b/>
          <w:bCs/>
        </w:rPr>
        <w:t>This value should be OFF for flight.</w:t>
      </w:r>
    </w:p>
    <w:p w14:paraId="10B947BC" w14:textId="77777777" w:rsidR="005442F4" w:rsidRPr="005442F4" w:rsidRDefault="005442F4" w:rsidP="005442F4">
      <w:pPr>
        <w:pStyle w:val="ListParagraph"/>
        <w:rPr>
          <w:b/>
          <w:bCs/>
        </w:rPr>
      </w:pPr>
    </w:p>
    <w:p w14:paraId="09760C0F" w14:textId="77777777" w:rsidR="005442F4" w:rsidRPr="005442F4" w:rsidRDefault="005442F4" w:rsidP="005442F4">
      <w:pPr>
        <w:ind w:left="360"/>
        <w:rPr>
          <w:b/>
          <w:bCs/>
        </w:rPr>
      </w:pPr>
    </w:p>
    <w:p w14:paraId="2C29CA72" w14:textId="120FD2DC" w:rsidR="00B71D79" w:rsidRPr="00B71D79" w:rsidRDefault="00B71D79" w:rsidP="00B71D79">
      <w:pPr>
        <w:pStyle w:val="ListParagraph"/>
        <w:numPr>
          <w:ilvl w:val="0"/>
          <w:numId w:val="18"/>
        </w:numPr>
        <w:rPr>
          <w:b/>
          <w:bCs/>
        </w:rPr>
      </w:pPr>
      <w:r w:rsidRPr="00B71D79">
        <w:rPr>
          <w:i/>
          <w:iCs/>
        </w:rPr>
        <w:t>#define</w:t>
      </w:r>
      <w:r>
        <w:t xml:space="preserve"> </w:t>
      </w:r>
      <w:r w:rsidRPr="00B71D79">
        <w:rPr>
          <w:b/>
          <w:bCs/>
        </w:rPr>
        <w:t xml:space="preserve">INFO_LOG_INITIAL </w:t>
      </w:r>
      <w:r>
        <w:rPr>
          <w:b/>
          <w:bCs/>
        </w:rPr>
        <w:t xml:space="preserve">    </w:t>
      </w:r>
      <w:r w:rsidRPr="00B71D79">
        <w:rPr>
          <w:b/>
          <w:bCs/>
        </w:rPr>
        <w:t>OFF</w:t>
      </w:r>
      <w:r>
        <w:rPr>
          <w:b/>
          <w:bCs/>
        </w:rPr>
        <w:t xml:space="preserve"> - </w:t>
      </w:r>
      <w:r>
        <w:t>This value (</w:t>
      </w:r>
      <w:r w:rsidRPr="00EF0811">
        <w:rPr>
          <w:b/>
          <w:bCs/>
        </w:rPr>
        <w:t>OFF</w:t>
      </w:r>
      <w:r>
        <w:t xml:space="preserve"> or </w:t>
      </w:r>
      <w:r w:rsidRPr="00EF0811">
        <w:rPr>
          <w:b/>
          <w:bCs/>
        </w:rPr>
        <w:t>ON</w:t>
      </w:r>
      <w:r>
        <w:t xml:space="preserve">) defines the initial setting for the output of information logs.  </w:t>
      </w:r>
      <w:r w:rsidR="00EF0811">
        <w:t>Info</w:t>
      </w:r>
      <w:r>
        <w:t xml:space="preserve"> logging produces summary output for each calibration cycle</w:t>
      </w:r>
      <w:r w:rsidR="005442F4">
        <w:t xml:space="preserve"> as well as some supplemental information on the setting of the Orion system clock and other system operations</w:t>
      </w:r>
      <w:r>
        <w:t xml:space="preserve">. </w:t>
      </w:r>
      <w:r w:rsidR="005442F4">
        <w:t>Info</w:t>
      </w:r>
      <w:r>
        <w:t xml:space="preserve"> logging can be toggled in the serial moni</w:t>
      </w:r>
      <w:r w:rsidR="005442F4">
        <w:t>t</w:t>
      </w:r>
      <w:r>
        <w:t xml:space="preserve">or via the </w:t>
      </w:r>
      <w:r w:rsidRPr="006B3AAC">
        <w:rPr>
          <w:b/>
          <w:bCs/>
        </w:rPr>
        <w:t>“</w:t>
      </w:r>
      <w:proofErr w:type="spellStart"/>
      <w:r w:rsidR="005442F4">
        <w:rPr>
          <w:b/>
          <w:bCs/>
        </w:rPr>
        <w:t>i</w:t>
      </w:r>
      <w:proofErr w:type="spellEnd"/>
      <w:r w:rsidRPr="006B3AAC">
        <w:rPr>
          <w:b/>
          <w:bCs/>
        </w:rPr>
        <w:t>”</w:t>
      </w:r>
      <w:r>
        <w:t xml:space="preserve"> command.  This parameter just sets the initial value to be applied at system startup.  </w:t>
      </w:r>
      <w:r w:rsidRPr="00B71D79">
        <w:rPr>
          <w:b/>
          <w:bCs/>
        </w:rPr>
        <w:t>This value should be OFF for flight.</w:t>
      </w:r>
    </w:p>
    <w:p w14:paraId="73B7B50F" w14:textId="5A483155" w:rsidR="006B3AAC" w:rsidRPr="00AC3377" w:rsidRDefault="006B3AAC" w:rsidP="005442F4">
      <w:pPr>
        <w:ind w:left="360"/>
      </w:pPr>
    </w:p>
    <w:p w14:paraId="47D36D1C" w14:textId="78FBD685" w:rsidR="003D5C76" w:rsidRDefault="008F3364" w:rsidP="003D5C76">
      <w:pPr>
        <w:pStyle w:val="ListParagraph"/>
        <w:numPr>
          <w:ilvl w:val="0"/>
          <w:numId w:val="18"/>
        </w:numPr>
      </w:pPr>
      <w:r w:rsidRPr="009B1DA4">
        <w:rPr>
          <w:i/>
          <w:iCs/>
        </w:rPr>
        <w:t>#define</w:t>
      </w:r>
      <w:r>
        <w:rPr>
          <w:b/>
          <w:bCs/>
        </w:rPr>
        <w:t xml:space="preserve"> </w:t>
      </w:r>
      <w:r w:rsidR="009B1DA4">
        <w:rPr>
          <w:b/>
          <w:bCs/>
        </w:rPr>
        <w:t xml:space="preserve">  </w:t>
      </w:r>
      <w:r w:rsidR="003D5C76" w:rsidRPr="008F3364">
        <w:rPr>
          <w:b/>
          <w:bCs/>
        </w:rPr>
        <w:t>ORION_FW_VERSION</w:t>
      </w:r>
      <w:r w:rsidR="009B1DA4">
        <w:rPr>
          <w:b/>
          <w:bCs/>
        </w:rPr>
        <w:t xml:space="preserve">  </w:t>
      </w:r>
      <w:r w:rsidR="003D5C76" w:rsidRPr="008F3364">
        <w:rPr>
          <w:b/>
          <w:bCs/>
        </w:rPr>
        <w:t xml:space="preserve"> "v0.2</w:t>
      </w:r>
      <w:r w:rsidR="0055292C">
        <w:rPr>
          <w:b/>
          <w:bCs/>
        </w:rPr>
        <w:t>7</w:t>
      </w:r>
      <w:r w:rsidR="003D5C76" w:rsidRPr="008F3364">
        <w:rPr>
          <w:b/>
          <w:bCs/>
        </w:rPr>
        <w:t>b</w:t>
      </w:r>
      <w:r w:rsidR="00FC0F01">
        <w:rPr>
          <w:b/>
          <w:bCs/>
        </w:rPr>
        <w:t>”</w:t>
      </w:r>
      <w:r w:rsidR="003D5C76">
        <w:t xml:space="preserve"> </w:t>
      </w:r>
      <w:r>
        <w:t xml:space="preserve"> - </w:t>
      </w:r>
      <w:r w:rsidR="003D5C76">
        <w:t xml:space="preserve">This defines the Orion software version. It worth noting that this string is output in the debug serial monitor via the </w:t>
      </w:r>
      <w:r w:rsidR="003D5C76" w:rsidRPr="0055292C">
        <w:rPr>
          <w:b/>
          <w:bCs/>
        </w:rPr>
        <w:t>“v”</w:t>
      </w:r>
      <w:r w:rsidR="003D5C76">
        <w:t xml:space="preserve"> command</w:t>
      </w:r>
      <w:r w:rsidR="00ED12C7">
        <w:t>. It</w:t>
      </w:r>
      <w:r w:rsidR="003D5C76">
        <w:t xml:space="preserve"> is a useful way to ensure that </w:t>
      </w:r>
      <w:r w:rsidR="00EF0811">
        <w:t>your</w:t>
      </w:r>
      <w:r w:rsidR="003D5C76">
        <w:t xml:space="preserve"> board has the correct load</w:t>
      </w:r>
      <w:r w:rsidR="00EF0811">
        <w:t xml:space="preserve"> and board configuration file. </w:t>
      </w:r>
    </w:p>
    <w:p w14:paraId="2FEE2771" w14:textId="77777777" w:rsidR="0055292C" w:rsidRDefault="0055292C" w:rsidP="0055292C">
      <w:pPr>
        <w:pStyle w:val="ListParagraph"/>
      </w:pPr>
    </w:p>
    <w:p w14:paraId="71219215" w14:textId="172B186D" w:rsidR="0055292C" w:rsidRDefault="0055292C" w:rsidP="0055292C">
      <w:pPr>
        <w:ind w:left="360"/>
      </w:pPr>
      <w:r w:rsidRPr="0055292C">
        <w:rPr>
          <w:i/>
          <w:iCs/>
        </w:rPr>
        <w:t>&gt;</w:t>
      </w:r>
      <w:proofErr w:type="spellStart"/>
      <w:r w:rsidRPr="0055292C">
        <w:rPr>
          <w:i/>
          <w:iCs/>
        </w:rPr>
        <w:t>Initialising</w:t>
      </w:r>
      <w:proofErr w:type="spellEnd"/>
      <w:r w:rsidRPr="0055292C">
        <w:rPr>
          <w:i/>
          <w:iCs/>
        </w:rPr>
        <w:t xml:space="preserve"> Orion Serial Monitor.... Orion firmware version: v0.27b - STELLA 9.1</w:t>
      </w:r>
    </w:p>
    <w:p w14:paraId="7D7EC7E5" w14:textId="4DC6345B" w:rsidR="003D5C76" w:rsidRDefault="003D5C76" w:rsidP="003D5C76">
      <w:r>
        <w:t xml:space="preserve">  </w:t>
      </w:r>
    </w:p>
    <w:p w14:paraId="3B1C9558" w14:textId="2AE713A4" w:rsidR="0001051B" w:rsidRDefault="003D5C76" w:rsidP="0001051B">
      <w:pPr>
        <w:pStyle w:val="ListParagraph"/>
        <w:numPr>
          <w:ilvl w:val="0"/>
          <w:numId w:val="18"/>
        </w:numPr>
      </w:pPr>
      <w:r w:rsidRPr="00A900BE">
        <w:rPr>
          <w:i/>
          <w:iCs/>
        </w:rPr>
        <w:t>#define</w:t>
      </w:r>
      <w:r>
        <w:t xml:space="preserve"> </w:t>
      </w:r>
      <w:r w:rsidR="009B1DA4">
        <w:t xml:space="preserve">  </w:t>
      </w:r>
      <w:r w:rsidRPr="008F3364">
        <w:rPr>
          <w:b/>
          <w:bCs/>
        </w:rPr>
        <w:t>BEACON_FREQ_HZ</w:t>
      </w:r>
      <w:r>
        <w:t xml:space="preserve">            </w:t>
      </w:r>
      <w:r w:rsidRPr="00A900BE">
        <w:rPr>
          <w:b/>
          <w:bCs/>
        </w:rPr>
        <w:t xml:space="preserve">14097010UL </w:t>
      </w:r>
      <w:r>
        <w:t xml:space="preserve">   </w:t>
      </w:r>
      <w:r w:rsidR="008F3364">
        <w:t xml:space="preserve">- </w:t>
      </w:r>
      <w:r w:rsidR="00ED12C7">
        <w:t>The b</w:t>
      </w:r>
      <w:r>
        <w:t xml:space="preserve">ase </w:t>
      </w:r>
      <w:r w:rsidR="00ED12C7">
        <w:t>f</w:t>
      </w:r>
      <w:r>
        <w:t xml:space="preserve">requency </w:t>
      </w:r>
      <w:r w:rsidR="00ED12C7">
        <w:t>in Hertz</w:t>
      </w:r>
      <w:r>
        <w:t xml:space="preserve"> for use when </w:t>
      </w:r>
      <w:r w:rsidR="00EF0811">
        <w:t>FREQUENCY DIVERSITY</w:t>
      </w:r>
      <w:r w:rsidR="00FF26F8">
        <w:t xml:space="preserve"> </w:t>
      </w:r>
      <w:r>
        <w:t xml:space="preserve">is enabled. </w:t>
      </w:r>
      <w:r w:rsidR="00FF26F8">
        <w:t>The a</w:t>
      </w:r>
      <w:r>
        <w:t xml:space="preserve">ctual </w:t>
      </w:r>
      <w:r w:rsidR="00FF26F8">
        <w:t>transmit</w:t>
      </w:r>
      <w:r>
        <w:t xml:space="preserve"> frequency is </w:t>
      </w:r>
      <w:r w:rsidRPr="00EF0811">
        <w:rPr>
          <w:b/>
          <w:bCs/>
        </w:rPr>
        <w:t>BEACON_FREQ_HZ</w:t>
      </w:r>
      <w:r>
        <w:t xml:space="preserve"> + a random offset</w:t>
      </w:r>
      <w:r w:rsidR="00FF26F8">
        <w:t xml:space="preserve"> (0-180 Hz)</w:t>
      </w:r>
      <w:r>
        <w:t>.</w:t>
      </w:r>
      <w:r w:rsidR="00A900BE">
        <w:t xml:space="preserve"> This</w:t>
      </w:r>
      <w:r w:rsidR="00FF26F8">
        <w:t xml:space="preserve"> value</w:t>
      </w:r>
      <w:r w:rsidR="00A900BE">
        <w:t xml:space="preserve"> should be 10 Hz above the bottom of the WSPR window for the </w:t>
      </w:r>
      <w:r w:rsidR="009B1DA4">
        <w:t xml:space="preserve">chosen band. </w:t>
      </w:r>
    </w:p>
    <w:p w14:paraId="338DC83B" w14:textId="77777777" w:rsidR="00A900BE" w:rsidRDefault="00A900BE" w:rsidP="00A900BE">
      <w:pPr>
        <w:pStyle w:val="ListParagraph"/>
      </w:pPr>
    </w:p>
    <w:p w14:paraId="51FEB5B5" w14:textId="77777777" w:rsidR="00A900BE" w:rsidRDefault="00A900BE" w:rsidP="00A900BE">
      <w:pPr>
        <w:ind w:left="360"/>
      </w:pPr>
    </w:p>
    <w:p w14:paraId="0BEFBC35" w14:textId="54868C78" w:rsidR="003D5C76" w:rsidRDefault="003D5C76" w:rsidP="003D5C76">
      <w:pPr>
        <w:pStyle w:val="ListParagraph"/>
        <w:numPr>
          <w:ilvl w:val="0"/>
          <w:numId w:val="18"/>
        </w:numPr>
      </w:pPr>
      <w:r w:rsidRPr="00A900BE">
        <w:rPr>
          <w:i/>
          <w:iCs/>
        </w:rPr>
        <w:t>#define</w:t>
      </w:r>
      <w:r>
        <w:t xml:space="preserve"> </w:t>
      </w:r>
      <w:r w:rsidR="009B1DA4">
        <w:t xml:space="preserve">  </w:t>
      </w:r>
      <w:r w:rsidRPr="0001051B">
        <w:rPr>
          <w:b/>
          <w:bCs/>
        </w:rPr>
        <w:t>FIXED_BEACON_FREQ_HZ</w:t>
      </w:r>
      <w:r>
        <w:t xml:space="preserve">      </w:t>
      </w:r>
      <w:r w:rsidRPr="00A900BE">
        <w:rPr>
          <w:b/>
          <w:bCs/>
        </w:rPr>
        <w:t>14097070UL</w:t>
      </w:r>
      <w:r>
        <w:t xml:space="preserve">    </w:t>
      </w:r>
      <w:r w:rsidR="0001051B">
        <w:t xml:space="preserve">- </w:t>
      </w:r>
      <w:r w:rsidR="00AC3377">
        <w:t>The b</w:t>
      </w:r>
      <w:r>
        <w:t xml:space="preserve">eacon </w:t>
      </w:r>
      <w:r w:rsidR="00AC3377">
        <w:t>f</w:t>
      </w:r>
      <w:r>
        <w:t xml:space="preserve">requency </w:t>
      </w:r>
      <w:r w:rsidR="00AC3377">
        <w:t>i</w:t>
      </w:r>
      <w:r>
        <w:t>n H</w:t>
      </w:r>
      <w:r w:rsidR="00AC3377">
        <w:t>ertz</w:t>
      </w:r>
      <w:r>
        <w:t xml:space="preserve"> for use when</w:t>
      </w:r>
      <w:r w:rsidR="00FF26F8">
        <w:t xml:space="preserve"> </w:t>
      </w:r>
      <w:r w:rsidR="00EF0811">
        <w:t>FREQUENCY DIVERSITY</w:t>
      </w:r>
      <w:r w:rsidR="00FF26F8">
        <w:t xml:space="preserve"> </w:t>
      </w:r>
      <w:r>
        <w:t>is disabled.</w:t>
      </w:r>
      <w:r w:rsidR="00A900BE">
        <w:t xml:space="preserve">  </w:t>
      </w:r>
      <w:r w:rsidR="00AC3377">
        <w:t xml:space="preserve">A </w:t>
      </w:r>
      <w:r w:rsidR="00A900BE">
        <w:t xml:space="preserve">frequency slightly offset </w:t>
      </w:r>
      <w:r w:rsidR="00FF26F8">
        <w:t xml:space="preserve">(~ </w:t>
      </w:r>
      <w:r w:rsidR="00AC3377">
        <w:t xml:space="preserve">+/- </w:t>
      </w:r>
      <w:r w:rsidR="00FF26F8">
        <w:t xml:space="preserve">20Hz) </w:t>
      </w:r>
      <w:r w:rsidR="00A900BE">
        <w:t>from the center of the 200 Hz WSPR window for the band of choice</w:t>
      </w:r>
      <w:r w:rsidR="00AC3377">
        <w:t xml:space="preserve"> is recommended</w:t>
      </w:r>
      <w:r w:rsidR="00A900BE">
        <w:t xml:space="preserve">. </w:t>
      </w:r>
    </w:p>
    <w:p w14:paraId="6722AB17" w14:textId="77777777" w:rsidR="00A900BE" w:rsidRDefault="00A900BE" w:rsidP="00A900BE">
      <w:pPr>
        <w:ind w:left="360"/>
      </w:pPr>
    </w:p>
    <w:p w14:paraId="0713E558" w14:textId="5116D242" w:rsidR="003D5C76" w:rsidRDefault="003D5C76" w:rsidP="003D5C76">
      <w:pPr>
        <w:pStyle w:val="ListParagraph"/>
        <w:numPr>
          <w:ilvl w:val="0"/>
          <w:numId w:val="18"/>
        </w:numPr>
      </w:pPr>
      <w:r w:rsidRPr="00A900BE">
        <w:rPr>
          <w:i/>
          <w:iCs/>
        </w:rPr>
        <w:t>#define</w:t>
      </w:r>
      <w:r>
        <w:t xml:space="preserve"> </w:t>
      </w:r>
      <w:r w:rsidR="009B1DA4">
        <w:t xml:space="preserve">  </w:t>
      </w:r>
      <w:r w:rsidRPr="0001051B">
        <w:rPr>
          <w:b/>
          <w:bCs/>
        </w:rPr>
        <w:t>PARK_FREQ_HZ</w:t>
      </w:r>
      <w:r>
        <w:t xml:space="preserve">              </w:t>
      </w:r>
      <w:r w:rsidRPr="00A900BE">
        <w:rPr>
          <w:b/>
          <w:bCs/>
        </w:rPr>
        <w:t>108000000ULL</w:t>
      </w:r>
      <w:r>
        <w:t xml:space="preserve">  </w:t>
      </w:r>
      <w:r w:rsidR="0001051B">
        <w:t xml:space="preserve">- </w:t>
      </w:r>
      <w:r>
        <w:t>Use this</w:t>
      </w:r>
      <w:r w:rsidR="00AC3377">
        <w:t xml:space="preserve"> frequency </w:t>
      </w:r>
      <w:r>
        <w:t xml:space="preserve"> on </w:t>
      </w:r>
      <w:r w:rsidR="00AC3377">
        <w:t xml:space="preserve">the </w:t>
      </w:r>
      <w:r>
        <w:t xml:space="preserve">SI5351A_PARK_CLK_NUM to keep the SI5351a warm to avoid thermal drift during WSPR transmissions. </w:t>
      </w:r>
      <w:r w:rsidR="00EF0811">
        <w:t>This value m</w:t>
      </w:r>
      <w:r w:rsidR="00FF26F8">
        <w:t xml:space="preserve">ust be less than </w:t>
      </w:r>
      <w:r>
        <w:t xml:space="preserve">109 </w:t>
      </w:r>
      <w:proofErr w:type="spellStart"/>
      <w:r>
        <w:t>Mhz</w:t>
      </w:r>
      <w:proofErr w:type="spellEnd"/>
      <w:r w:rsidR="0001051B">
        <w:t xml:space="preserve"> (This 109 </w:t>
      </w:r>
      <w:proofErr w:type="spellStart"/>
      <w:r w:rsidR="0001051B">
        <w:t>Mhz</w:t>
      </w:r>
      <w:proofErr w:type="spellEnd"/>
      <w:r w:rsidR="0001051B">
        <w:t xml:space="preserve"> limitation is imposed because of the fixed VCO configuration used). </w:t>
      </w:r>
      <w:r w:rsidR="00FF26F8">
        <w:t xml:space="preserve"> I suggest using the default value. </w:t>
      </w:r>
    </w:p>
    <w:p w14:paraId="21521B44" w14:textId="77777777" w:rsidR="003D5C76" w:rsidRDefault="003D5C76" w:rsidP="003D5C76"/>
    <w:p w14:paraId="65ECBF51" w14:textId="4DBB8E5E" w:rsidR="003D5C76" w:rsidRDefault="003D5C76" w:rsidP="003D5C76">
      <w:r>
        <w:t>Configuration parameters for Primary WSPR Message (i.e. Callsign, 4 character grid square and power out in dBm)</w:t>
      </w:r>
    </w:p>
    <w:p w14:paraId="4674686F" w14:textId="10419BA0" w:rsidR="003D5C76" w:rsidRDefault="003D5C76" w:rsidP="003D5C76">
      <w:pPr>
        <w:pStyle w:val="ListParagraph"/>
        <w:numPr>
          <w:ilvl w:val="0"/>
          <w:numId w:val="19"/>
        </w:numPr>
      </w:pPr>
      <w:r w:rsidRPr="00A900BE">
        <w:rPr>
          <w:i/>
          <w:iCs/>
        </w:rPr>
        <w:t>#define</w:t>
      </w:r>
      <w:r>
        <w:t xml:space="preserve"> </w:t>
      </w:r>
      <w:r w:rsidR="009B1DA4">
        <w:t xml:space="preserve">  </w:t>
      </w:r>
      <w:r w:rsidRPr="00D37E57">
        <w:rPr>
          <w:b/>
          <w:bCs/>
        </w:rPr>
        <w:t>BEACON_CALLSIGN_6CHAR</w:t>
      </w:r>
      <w:r>
        <w:t xml:space="preserve">   </w:t>
      </w:r>
      <w:r w:rsidRPr="00A900BE">
        <w:rPr>
          <w:b/>
          <w:bCs/>
        </w:rPr>
        <w:t>"VE3WMB"</w:t>
      </w:r>
      <w:r>
        <w:t xml:space="preserve">   </w:t>
      </w:r>
      <w:r w:rsidR="00D37E57">
        <w:t xml:space="preserve">- </w:t>
      </w:r>
      <w:r>
        <w:t xml:space="preserve"> Your </w:t>
      </w:r>
      <w:r w:rsidR="008F3364">
        <w:t xml:space="preserve">WSPR </w:t>
      </w:r>
      <w:r>
        <w:t>beacon Callsign, maximum of 6 characters</w:t>
      </w:r>
      <w:r w:rsidR="00AC3377">
        <w:t>.</w:t>
      </w:r>
    </w:p>
    <w:p w14:paraId="530C8CF4" w14:textId="77777777" w:rsidR="00A900BE" w:rsidRDefault="00A900BE" w:rsidP="00A900BE"/>
    <w:p w14:paraId="7AD73446" w14:textId="7114FA06" w:rsidR="003D5C76" w:rsidRDefault="003D5C76" w:rsidP="003D5C76">
      <w:pPr>
        <w:pStyle w:val="ListParagraph"/>
        <w:numPr>
          <w:ilvl w:val="0"/>
          <w:numId w:val="19"/>
        </w:numPr>
      </w:pPr>
      <w:r w:rsidRPr="00A900BE">
        <w:rPr>
          <w:i/>
          <w:iCs/>
        </w:rPr>
        <w:t>#define</w:t>
      </w:r>
      <w:r>
        <w:t xml:space="preserve"> </w:t>
      </w:r>
      <w:r w:rsidR="009B1DA4">
        <w:t xml:space="preserve">  </w:t>
      </w:r>
      <w:r w:rsidRPr="00D37E57">
        <w:rPr>
          <w:b/>
          <w:bCs/>
        </w:rPr>
        <w:t>BEACON_GRID_SQ_4CHAR</w:t>
      </w:r>
      <w:r>
        <w:t xml:space="preserve">    </w:t>
      </w:r>
      <w:r w:rsidRPr="00A900BE">
        <w:rPr>
          <w:b/>
          <w:bCs/>
        </w:rPr>
        <w:t>"AA01"</w:t>
      </w:r>
      <w:r>
        <w:t xml:space="preserve">  </w:t>
      </w:r>
      <w:r w:rsidR="00D37E57">
        <w:t xml:space="preserve">- </w:t>
      </w:r>
      <w:r w:rsidR="00AC3377">
        <w:t>A</w:t>
      </w:r>
      <w:r>
        <w:t xml:space="preserve"> hardcoded 4 character </w:t>
      </w:r>
      <w:proofErr w:type="spellStart"/>
      <w:r w:rsidR="00AC3377">
        <w:t>Maidenehead</w:t>
      </w:r>
      <w:proofErr w:type="spellEnd"/>
      <w:r w:rsidR="00AC3377">
        <w:t xml:space="preserve"> </w:t>
      </w:r>
      <w:r>
        <w:t>Grid Square</w:t>
      </w:r>
      <w:r w:rsidR="00AC3377">
        <w:t>. T</w:t>
      </w:r>
      <w:r>
        <w:t xml:space="preserve">his will be overwritten with </w:t>
      </w:r>
      <w:r w:rsidR="00AC3377">
        <w:t xml:space="preserve">a </w:t>
      </w:r>
      <w:r>
        <w:t>GPS derived Grid</w:t>
      </w:r>
      <w:r w:rsidR="00D37E57">
        <w:t xml:space="preserve"> </w:t>
      </w:r>
      <w:r w:rsidR="00AC3377">
        <w:t>calculated from current GPS latitude and longitude data, so</w:t>
      </w:r>
      <w:r w:rsidR="00D37E57">
        <w:t xml:space="preserve"> </w:t>
      </w:r>
      <w:r w:rsidR="00AC3377">
        <w:t>this</w:t>
      </w:r>
      <w:r w:rsidR="00D37E57">
        <w:t xml:space="preserve"> is only used as an initial value. </w:t>
      </w:r>
    </w:p>
    <w:p w14:paraId="7FA7A2AB" w14:textId="77777777" w:rsidR="00A900BE" w:rsidRDefault="00A900BE" w:rsidP="00A900BE"/>
    <w:p w14:paraId="2CFD6C59" w14:textId="7F0DD0D6" w:rsidR="003D5C76" w:rsidRDefault="003D5C76" w:rsidP="003D5C76">
      <w:pPr>
        <w:pStyle w:val="ListParagraph"/>
        <w:numPr>
          <w:ilvl w:val="0"/>
          <w:numId w:val="19"/>
        </w:numPr>
      </w:pPr>
      <w:r w:rsidRPr="00A900BE">
        <w:rPr>
          <w:i/>
          <w:iCs/>
        </w:rPr>
        <w:t>#define</w:t>
      </w:r>
      <w:r>
        <w:t xml:space="preserve"> </w:t>
      </w:r>
      <w:r w:rsidR="009B1DA4">
        <w:t xml:space="preserve">  </w:t>
      </w:r>
      <w:r w:rsidRPr="00D37E57">
        <w:rPr>
          <w:b/>
          <w:bCs/>
        </w:rPr>
        <w:t>BEACON_TX_PWR_DBM</w:t>
      </w:r>
      <w:r>
        <w:t xml:space="preserve">          </w:t>
      </w:r>
      <w:r w:rsidRPr="00A900BE">
        <w:rPr>
          <w:b/>
          <w:bCs/>
        </w:rPr>
        <w:t>7</w:t>
      </w:r>
      <w:r>
        <w:t xml:space="preserve">      </w:t>
      </w:r>
      <w:r w:rsidR="00D37E57">
        <w:t xml:space="preserve">- </w:t>
      </w:r>
      <w:r>
        <w:t xml:space="preserve">Beacon Power Output in dBm (5mW = 7dBm) </w:t>
      </w:r>
      <w:r w:rsidR="008F3364">
        <w:t xml:space="preserve">. Initial value. This gets overwritten by telemetry. </w:t>
      </w:r>
      <w:r>
        <w:t xml:space="preserve">     </w:t>
      </w:r>
    </w:p>
    <w:p w14:paraId="1132632F" w14:textId="77777777" w:rsidR="003D5C76" w:rsidRDefault="003D5C76" w:rsidP="003D5C76"/>
    <w:p w14:paraId="5513B52D" w14:textId="4A2AD038" w:rsidR="003D5C76" w:rsidRDefault="003D5C76" w:rsidP="003D5C76">
      <w:pPr>
        <w:pStyle w:val="ListParagraph"/>
        <w:numPr>
          <w:ilvl w:val="0"/>
          <w:numId w:val="19"/>
        </w:numPr>
      </w:pPr>
      <w:r w:rsidRPr="00A900BE">
        <w:rPr>
          <w:i/>
          <w:iCs/>
        </w:rPr>
        <w:t>#define</w:t>
      </w:r>
      <w:r>
        <w:t xml:space="preserve"> </w:t>
      </w:r>
      <w:r w:rsidR="009B1DA4">
        <w:t xml:space="preserve">  </w:t>
      </w:r>
      <w:r w:rsidRPr="00D37E57">
        <w:rPr>
          <w:b/>
          <w:bCs/>
        </w:rPr>
        <w:t>OPERATING_VOLTAGE_Vx10</w:t>
      </w:r>
      <w:r>
        <w:t xml:space="preserve">       </w:t>
      </w:r>
      <w:r w:rsidR="00EF0811">
        <w:rPr>
          <w:b/>
          <w:bCs/>
        </w:rPr>
        <w:t>0</w:t>
      </w:r>
      <w:r>
        <w:t xml:space="preserve">   </w:t>
      </w:r>
      <w:r w:rsidR="00D37E57">
        <w:t xml:space="preserve">- </w:t>
      </w:r>
      <w:r>
        <w:t xml:space="preserve">This is the sampled VCC value </w:t>
      </w:r>
      <w:r w:rsidR="00AC3377">
        <w:t>(</w:t>
      </w:r>
      <w:r w:rsidR="00D37E57">
        <w:t>times</w:t>
      </w:r>
      <w:r>
        <w:t xml:space="preserve"> 10</w:t>
      </w:r>
      <w:r w:rsidR="00AC3377">
        <w:t>)</w:t>
      </w:r>
      <w:r w:rsidR="00D37E57">
        <w:t>,</w:t>
      </w:r>
      <w:r>
        <w:t xml:space="preserve">  required to initiate beacon operation (</w:t>
      </w:r>
      <w:proofErr w:type="spellStart"/>
      <w:r>
        <w:t>i.e</w:t>
      </w:r>
      <w:proofErr w:type="spellEnd"/>
      <w:r>
        <w:t xml:space="preserve"> 33 means 3.3v)</w:t>
      </w:r>
      <w:r w:rsidR="00AC3377">
        <w:t xml:space="preserve"> at startup</w:t>
      </w:r>
      <w:r>
        <w:t xml:space="preserve"> </w:t>
      </w:r>
      <w:r w:rsidR="008F3364">
        <w:t xml:space="preserve">. </w:t>
      </w:r>
      <w:r w:rsidR="00634E55">
        <w:t xml:space="preserve">This is only applicable if the OPERATING VOLTAGE feature is enabled by setting </w:t>
      </w:r>
      <w:r w:rsidR="00634E55" w:rsidRPr="00634E55">
        <w:rPr>
          <w:b/>
          <w:bCs/>
        </w:rPr>
        <w:t>DELAY_STARTUP_ON_OP_VOLTAGE</w:t>
      </w:r>
      <w:r w:rsidR="00634E55">
        <w:t xml:space="preserve"> to true in </w:t>
      </w:r>
      <w:proofErr w:type="spellStart"/>
      <w:r w:rsidR="00634E55" w:rsidRPr="00634E55">
        <w:rPr>
          <w:u w:val="single"/>
        </w:rPr>
        <w:t>OrionBoardConfig.h</w:t>
      </w:r>
      <w:proofErr w:type="spellEnd"/>
      <w:r w:rsidR="00634E55">
        <w:rPr>
          <w:u w:val="single"/>
        </w:rPr>
        <w:t>.</w:t>
      </w:r>
    </w:p>
    <w:p w14:paraId="660E4D9A" w14:textId="77777777" w:rsidR="00A900BE" w:rsidRDefault="00A900BE" w:rsidP="00A900BE">
      <w:pPr>
        <w:pStyle w:val="ListParagraph"/>
      </w:pPr>
    </w:p>
    <w:p w14:paraId="43B085EA" w14:textId="77777777" w:rsidR="00A900BE" w:rsidRDefault="00A900BE" w:rsidP="00A900BE"/>
    <w:p w14:paraId="701A548A" w14:textId="38B623FE" w:rsidR="003D5C76" w:rsidRPr="00634E55" w:rsidRDefault="003D5C76" w:rsidP="003D5C76">
      <w:pPr>
        <w:pStyle w:val="ListParagraph"/>
        <w:numPr>
          <w:ilvl w:val="0"/>
          <w:numId w:val="19"/>
        </w:numPr>
        <w:rPr>
          <w:u w:val="single"/>
        </w:rPr>
      </w:pPr>
      <w:r w:rsidRPr="00A900BE">
        <w:rPr>
          <w:i/>
          <w:iCs/>
        </w:rPr>
        <w:t>#define</w:t>
      </w:r>
      <w:r>
        <w:t xml:space="preserve"> </w:t>
      </w:r>
      <w:r w:rsidR="009B1DA4">
        <w:t xml:space="preserve">  </w:t>
      </w:r>
      <w:r w:rsidRPr="00D37E57">
        <w:rPr>
          <w:b/>
          <w:bCs/>
        </w:rPr>
        <w:t>SHUTDOWN_VOLTAGE_Vx10</w:t>
      </w:r>
      <w:r>
        <w:t xml:space="preserve">        </w:t>
      </w:r>
      <w:r w:rsidR="00EF0811">
        <w:rPr>
          <w:b/>
          <w:bCs/>
        </w:rPr>
        <w:t>55</w:t>
      </w:r>
      <w:r>
        <w:t xml:space="preserve">      </w:t>
      </w:r>
      <w:r w:rsidR="00D37E57">
        <w:t xml:space="preserve">- </w:t>
      </w:r>
      <w:r>
        <w:t>Sampled VCC value</w:t>
      </w:r>
      <w:r w:rsidR="00AC3377">
        <w:t xml:space="preserve">, </w:t>
      </w:r>
      <w:r w:rsidR="00D37E57">
        <w:t>times</w:t>
      </w:r>
      <w:r>
        <w:t xml:space="preserve"> </w:t>
      </w:r>
      <w:r w:rsidR="00D37E57">
        <w:t>ten (i.e. 20 means 2.0 volts)</w:t>
      </w:r>
      <w:r>
        <w:t>. Readings below this value will initiate the transition to SHUTDOWN_ST</w:t>
      </w:r>
      <w:r w:rsidR="008F3364">
        <w:t xml:space="preserve">. </w:t>
      </w:r>
      <w:r w:rsidR="00634E55">
        <w:t xml:space="preserve">This is only applicable if the SHUTDOWN VOLTAGE feature is enabled by setting </w:t>
      </w:r>
      <w:r w:rsidR="00634E55" w:rsidRPr="00634E55">
        <w:rPr>
          <w:b/>
          <w:bCs/>
        </w:rPr>
        <w:t>SHUTDOWN_ON_LOW_VOLTAGE</w:t>
      </w:r>
      <w:r w:rsidR="00634E55">
        <w:t xml:space="preserve"> to true in </w:t>
      </w:r>
      <w:proofErr w:type="spellStart"/>
      <w:r w:rsidR="00634E55" w:rsidRPr="00634E55">
        <w:rPr>
          <w:u w:val="single"/>
        </w:rPr>
        <w:t>OrionBoardConfig.h</w:t>
      </w:r>
      <w:proofErr w:type="spellEnd"/>
      <w:r w:rsidR="00634E55" w:rsidRPr="00634E55">
        <w:rPr>
          <w:u w:val="single"/>
        </w:rPr>
        <w:t>.</w:t>
      </w:r>
    </w:p>
    <w:p w14:paraId="3D2A2021" w14:textId="77777777" w:rsidR="003D5C76" w:rsidRDefault="003D5C76" w:rsidP="003D5C76"/>
    <w:p w14:paraId="35AA560D" w14:textId="08BB07CB" w:rsidR="008F3364" w:rsidRDefault="003D5C76" w:rsidP="003D5C76">
      <w:pPr>
        <w:pStyle w:val="ListParagraph"/>
        <w:numPr>
          <w:ilvl w:val="0"/>
          <w:numId w:val="19"/>
        </w:numPr>
      </w:pPr>
      <w:r w:rsidRPr="00A900BE">
        <w:rPr>
          <w:i/>
          <w:iCs/>
        </w:rPr>
        <w:lastRenderedPageBreak/>
        <w:t>#define</w:t>
      </w:r>
      <w:r>
        <w:t xml:space="preserve"> </w:t>
      </w:r>
      <w:r w:rsidR="009B1DA4">
        <w:t xml:space="preserve">  </w:t>
      </w:r>
      <w:r w:rsidRPr="00D37E57">
        <w:rPr>
          <w:b/>
          <w:bCs/>
        </w:rPr>
        <w:t>OPERATING_VOLTAGE_GUARD_TMO_MS</w:t>
      </w:r>
      <w:r>
        <w:t xml:space="preserve"> </w:t>
      </w:r>
      <w:r w:rsidRPr="00A900BE">
        <w:rPr>
          <w:b/>
          <w:bCs/>
        </w:rPr>
        <w:t>3600000</w:t>
      </w:r>
      <w:r>
        <w:t xml:space="preserve"> </w:t>
      </w:r>
      <w:r w:rsidR="00D37E57">
        <w:t xml:space="preserve"> - </w:t>
      </w:r>
      <w:r>
        <w:t xml:space="preserve">Guard Timeout value for  1 hour (60,000 </w:t>
      </w:r>
      <w:proofErr w:type="spellStart"/>
      <w:r>
        <w:t>ms</w:t>
      </w:r>
      <w:proofErr w:type="spellEnd"/>
      <w:r>
        <w:t xml:space="preserve"> / minute x 60</w:t>
      </w:r>
      <w:r w:rsidR="00A900BE">
        <w:t>)</w:t>
      </w:r>
      <w:r w:rsidR="008F3364">
        <w:t xml:space="preserve">. This prevents Orion from getting stuck </w:t>
      </w:r>
      <w:r w:rsidR="00D37E57">
        <w:t xml:space="preserve">forever </w:t>
      </w:r>
      <w:r w:rsidR="008F3364">
        <w:t>waiting on the operating voltage.</w:t>
      </w:r>
    </w:p>
    <w:p w14:paraId="419087F3" w14:textId="77777777" w:rsidR="00A900BE" w:rsidRDefault="00A900BE" w:rsidP="00A900BE">
      <w:pPr>
        <w:pStyle w:val="ListParagraph"/>
      </w:pPr>
    </w:p>
    <w:p w14:paraId="333634B3" w14:textId="77777777" w:rsidR="00A900BE" w:rsidRDefault="00A900BE" w:rsidP="00A900BE"/>
    <w:p w14:paraId="12730CF8" w14:textId="1DE070F7" w:rsidR="003D5C76" w:rsidRDefault="003D5C76" w:rsidP="003D5C76">
      <w:pPr>
        <w:pStyle w:val="ListParagraph"/>
        <w:numPr>
          <w:ilvl w:val="0"/>
          <w:numId w:val="19"/>
        </w:numPr>
      </w:pPr>
      <w:r w:rsidRPr="00A900BE">
        <w:rPr>
          <w:i/>
          <w:iCs/>
        </w:rPr>
        <w:t>#define</w:t>
      </w:r>
      <w:r>
        <w:t xml:space="preserve"> </w:t>
      </w:r>
      <w:r w:rsidR="009B1DA4">
        <w:t xml:space="preserve">  </w:t>
      </w:r>
      <w:r w:rsidRPr="00D37E57">
        <w:rPr>
          <w:b/>
          <w:bCs/>
        </w:rPr>
        <w:t>CALIBRATION_GUARD_TMO_MS</w:t>
      </w:r>
      <w:r>
        <w:t xml:space="preserve">  </w:t>
      </w:r>
      <w:r w:rsidRPr="00A900BE">
        <w:rPr>
          <w:b/>
          <w:bCs/>
        </w:rPr>
        <w:t>90000</w:t>
      </w:r>
      <w:r>
        <w:t xml:space="preserve">      </w:t>
      </w:r>
      <w:r w:rsidR="00D37E57">
        <w:t xml:space="preserve">- </w:t>
      </w:r>
      <w:r>
        <w:t xml:space="preserve">Guard Timeout value for 1.5 minutes (60,000 </w:t>
      </w:r>
      <w:proofErr w:type="spellStart"/>
      <w:r>
        <w:t>ms</w:t>
      </w:r>
      <w:proofErr w:type="spellEnd"/>
      <w:r>
        <w:t xml:space="preserve"> / minute x 1.5) </w:t>
      </w:r>
      <w:r w:rsidR="008F3364">
        <w:t xml:space="preserve">. This </w:t>
      </w:r>
      <w:r w:rsidR="00D37E57">
        <w:t>e</w:t>
      </w:r>
      <w:r w:rsidR="008F3364">
        <w:t xml:space="preserve">nsures that calibration is skipped (failed) if it takes more than 1.5 minutes for 1PPS signal to appear at the start of a calibration cycle. </w:t>
      </w:r>
      <w:r w:rsidR="00D37E57">
        <w:t>One and a half minutes is as long as</w:t>
      </w:r>
      <w:r w:rsidR="008F3364">
        <w:t xml:space="preserve"> we can wait for calibration to start without jeopardizing</w:t>
      </w:r>
      <w:r w:rsidR="00EF0811">
        <w:t xml:space="preserve"> the timing for</w:t>
      </w:r>
      <w:r w:rsidR="008F3364">
        <w:t xml:space="preserve"> the start of the next transmission cycle. </w:t>
      </w:r>
    </w:p>
    <w:p w14:paraId="70A85D3B" w14:textId="77777777" w:rsidR="009B1DA4" w:rsidRDefault="009B1DA4" w:rsidP="009B1DA4"/>
    <w:p w14:paraId="62C54601" w14:textId="405F38E0" w:rsidR="003D5C76" w:rsidRDefault="003D5C76" w:rsidP="00A900BE">
      <w:pPr>
        <w:pStyle w:val="ListParagraph"/>
        <w:numPr>
          <w:ilvl w:val="0"/>
          <w:numId w:val="19"/>
        </w:numPr>
      </w:pPr>
      <w:r w:rsidRPr="00A900BE">
        <w:rPr>
          <w:i/>
          <w:iCs/>
        </w:rPr>
        <w:t>#define</w:t>
      </w:r>
      <w:r>
        <w:t xml:space="preserve"> </w:t>
      </w:r>
      <w:r w:rsidR="009B1DA4">
        <w:t xml:space="preserve">  </w:t>
      </w:r>
      <w:r w:rsidRPr="00A900BE">
        <w:rPr>
          <w:b/>
          <w:bCs/>
        </w:rPr>
        <w:t>INITIAL_CALIBRATION_GUARD_TMO_MS</w:t>
      </w:r>
      <w:r>
        <w:t xml:space="preserve">  </w:t>
      </w:r>
      <w:r w:rsidRPr="00A900BE">
        <w:rPr>
          <w:b/>
          <w:bCs/>
        </w:rPr>
        <w:t>1200000</w:t>
      </w:r>
      <w:r>
        <w:t xml:space="preserve">   </w:t>
      </w:r>
      <w:r w:rsidR="00D37E57">
        <w:t xml:space="preserve">- </w:t>
      </w:r>
      <w:r>
        <w:t xml:space="preserve">Guard Timeout value for 20 minutes (60,000 </w:t>
      </w:r>
      <w:proofErr w:type="spellStart"/>
      <w:r>
        <w:t>ms</w:t>
      </w:r>
      <w:proofErr w:type="spellEnd"/>
      <w:r>
        <w:t xml:space="preserve"> / minute x 20)</w:t>
      </w:r>
      <w:r w:rsidR="00D37E57">
        <w:t xml:space="preserve">. This is the same idea as </w:t>
      </w:r>
      <w:r w:rsidR="00D37E57" w:rsidRPr="00A900BE">
        <w:rPr>
          <w:b/>
          <w:bCs/>
        </w:rPr>
        <w:t xml:space="preserve">CALIBRATION_GUARD_TMO_MS, </w:t>
      </w:r>
      <w:r w:rsidR="00D37E57" w:rsidRPr="00D37E57">
        <w:t xml:space="preserve">except that it </w:t>
      </w:r>
      <w:r w:rsidR="00D37E57">
        <w:t xml:space="preserve">applies to the first calibration cycle after power-on reset. </w:t>
      </w:r>
    </w:p>
    <w:p w14:paraId="750AEDF4" w14:textId="77777777" w:rsidR="00A900BE" w:rsidRDefault="00A900BE" w:rsidP="00A900BE"/>
    <w:p w14:paraId="06B056EC" w14:textId="1C27D386" w:rsidR="003D5C76" w:rsidRDefault="003D5C76" w:rsidP="00FC0F01">
      <w:pPr>
        <w:pStyle w:val="ListParagraph"/>
        <w:numPr>
          <w:ilvl w:val="0"/>
          <w:numId w:val="19"/>
        </w:numPr>
      </w:pPr>
      <w:r w:rsidRPr="00A900BE">
        <w:rPr>
          <w:i/>
          <w:iCs/>
        </w:rPr>
        <w:t>#define</w:t>
      </w:r>
      <w:r>
        <w:t xml:space="preserve"> </w:t>
      </w:r>
      <w:r w:rsidR="009B1DA4">
        <w:t xml:space="preserve">  </w:t>
      </w:r>
      <w:r w:rsidRPr="00FC0F01">
        <w:rPr>
          <w:b/>
          <w:bCs/>
        </w:rPr>
        <w:t xml:space="preserve">GPS_LOS_GUARD_TMO_MS </w:t>
      </w:r>
      <w:r>
        <w:t xml:space="preserve">             </w:t>
      </w:r>
      <w:r w:rsidRPr="00A900BE">
        <w:rPr>
          <w:b/>
          <w:bCs/>
        </w:rPr>
        <w:t>1800000</w:t>
      </w:r>
      <w:r>
        <w:t xml:space="preserve">   </w:t>
      </w:r>
      <w:r w:rsidR="00D37E57">
        <w:t xml:space="preserve">- </w:t>
      </w:r>
      <w:r>
        <w:t xml:space="preserve">Guard Timeout value for 30 minutes (60,000 </w:t>
      </w:r>
      <w:proofErr w:type="spellStart"/>
      <w:r>
        <w:t>ms</w:t>
      </w:r>
      <w:proofErr w:type="spellEnd"/>
      <w:r>
        <w:t xml:space="preserve"> / minute x 30)</w:t>
      </w:r>
      <w:r w:rsidR="00D37E57">
        <w:t xml:space="preserve">. This timer is started upon the detection of a GPS LOS scenario (calibration fail due to no GPS 1PPS signal). When it expires it triggers </w:t>
      </w:r>
      <w:r w:rsidR="00FC0F01">
        <w:t xml:space="preserve">the switch to QRSS Beaconing. </w:t>
      </w:r>
    </w:p>
    <w:p w14:paraId="35DAB51F" w14:textId="7F006677" w:rsidR="003D5C76" w:rsidRDefault="00FC0F01" w:rsidP="00FC0F01">
      <w:pPr>
        <w:pStyle w:val="Heading3"/>
      </w:pPr>
      <w:proofErr w:type="spellStart"/>
      <w:r>
        <w:t>OrionQrssConfig.h</w:t>
      </w:r>
      <w:proofErr w:type="spellEnd"/>
    </w:p>
    <w:p w14:paraId="4D67DDD0" w14:textId="411A4F03" w:rsidR="00FC0F01" w:rsidRDefault="00FC0F01" w:rsidP="00FC0F01">
      <w:r w:rsidRPr="00FC0F01">
        <w:t>This file contains configuration parameters s</w:t>
      </w:r>
      <w:r>
        <w:t xml:space="preserve">pecific to the QRSS Beacon that are not board specific. </w:t>
      </w:r>
    </w:p>
    <w:p w14:paraId="025FEAB4" w14:textId="3B8C8B03" w:rsidR="00FC0F01" w:rsidRDefault="00FC0F01" w:rsidP="00FC0F01">
      <w:pPr>
        <w:pStyle w:val="ListParagraph"/>
        <w:numPr>
          <w:ilvl w:val="0"/>
          <w:numId w:val="20"/>
        </w:numPr>
      </w:pPr>
      <w:r w:rsidRPr="00A900BE">
        <w:rPr>
          <w:i/>
          <w:iCs/>
        </w:rPr>
        <w:t>#define</w:t>
      </w:r>
      <w:r>
        <w:t xml:space="preserve"> </w:t>
      </w:r>
      <w:r w:rsidRPr="00FC0F01">
        <w:rPr>
          <w:b/>
          <w:bCs/>
        </w:rPr>
        <w:t>QRSS_BEACON_FREQ_HZ</w:t>
      </w:r>
      <w:r>
        <w:t xml:space="preserve">       </w:t>
      </w:r>
      <w:r w:rsidRPr="00A900BE">
        <w:rPr>
          <w:b/>
          <w:bCs/>
        </w:rPr>
        <w:t>14096810UL</w:t>
      </w:r>
      <w:r>
        <w:t xml:space="preserve">   -  This is the transmission frequency for the </w:t>
      </w:r>
      <w:r w:rsidR="005442F4">
        <w:t xml:space="preserve">FSKCW10 </w:t>
      </w:r>
      <w:r>
        <w:t xml:space="preserve">QRSS Beacon. </w:t>
      </w:r>
      <w:r w:rsidR="00A900BE">
        <w:t>Typically,</w:t>
      </w:r>
      <w:r>
        <w:t xml:space="preserve"> the QRSS-Window is below the frequency range for WSPR on most bands. </w:t>
      </w:r>
    </w:p>
    <w:p w14:paraId="2E565525" w14:textId="77777777" w:rsidR="00A900BE" w:rsidRDefault="00A900BE" w:rsidP="00A900BE"/>
    <w:p w14:paraId="34BBB982" w14:textId="5A8CB67C" w:rsidR="00FC0F01" w:rsidRDefault="00FC0F01" w:rsidP="00FC0F01">
      <w:pPr>
        <w:pStyle w:val="ListParagraph"/>
        <w:numPr>
          <w:ilvl w:val="0"/>
          <w:numId w:val="20"/>
        </w:numPr>
      </w:pPr>
      <w:r w:rsidRPr="00A900BE">
        <w:rPr>
          <w:i/>
          <w:iCs/>
        </w:rPr>
        <w:t>#define</w:t>
      </w:r>
      <w:r>
        <w:t xml:space="preserve"> </w:t>
      </w:r>
      <w:r w:rsidR="009B1DA4">
        <w:t xml:space="preserve">  </w:t>
      </w:r>
      <w:r w:rsidRPr="00FC0F01">
        <w:rPr>
          <w:b/>
          <w:bCs/>
        </w:rPr>
        <w:t>QRSS_BEACON_FSK_OFFSET_HZ</w:t>
      </w:r>
      <w:r>
        <w:t xml:space="preserve"> </w:t>
      </w:r>
      <w:r w:rsidR="00A900BE">
        <w:t xml:space="preserve">   </w:t>
      </w:r>
      <w:r w:rsidRPr="00A900BE">
        <w:rPr>
          <w:b/>
          <w:bCs/>
        </w:rPr>
        <w:t xml:space="preserve">4 </w:t>
      </w:r>
      <w:r>
        <w:t xml:space="preserve">   - DITS will be transmitted at </w:t>
      </w:r>
      <w:r w:rsidRPr="00EF0811">
        <w:rPr>
          <w:b/>
          <w:bCs/>
        </w:rPr>
        <w:t>QRSS_BEACON_FREQ_HZ</w:t>
      </w:r>
      <w:r>
        <w:t xml:space="preserve"> and DAHS </w:t>
      </w:r>
      <w:r w:rsidR="00A900BE">
        <w:t xml:space="preserve">at </w:t>
      </w:r>
      <w:r w:rsidRPr="00EF0811">
        <w:rPr>
          <w:b/>
          <w:bCs/>
        </w:rPr>
        <w:t>QRSS_BEACON_FSK_OFFSET_HZ</w:t>
      </w:r>
      <w:r>
        <w:t xml:space="preserve"> higher for FSKCW</w:t>
      </w:r>
      <w:r w:rsidR="005442F4">
        <w:t>10</w:t>
      </w:r>
      <w:r>
        <w:t xml:space="preserve">.  This </w:t>
      </w:r>
      <w:r w:rsidR="00A900BE">
        <w:t xml:space="preserve">value </w:t>
      </w:r>
      <w:r>
        <w:t xml:space="preserve">should not be greater than 5 (i.e. 5 Hz).  </w:t>
      </w:r>
      <w:r w:rsidR="005442F4">
        <w:t xml:space="preserve">The default value of 4 Hertz is recommended. </w:t>
      </w:r>
    </w:p>
    <w:p w14:paraId="0ACC0299" w14:textId="77777777" w:rsidR="00A900BE" w:rsidRDefault="00A900BE" w:rsidP="00A900BE"/>
    <w:p w14:paraId="5F360B06" w14:textId="01BF2BFC" w:rsidR="00FC0F01" w:rsidRDefault="00FC0F01" w:rsidP="00FC0F01">
      <w:pPr>
        <w:pStyle w:val="ListParagraph"/>
        <w:numPr>
          <w:ilvl w:val="0"/>
          <w:numId w:val="20"/>
        </w:numPr>
      </w:pPr>
      <w:r w:rsidRPr="00A900BE">
        <w:rPr>
          <w:i/>
          <w:iCs/>
        </w:rPr>
        <w:lastRenderedPageBreak/>
        <w:t>#define</w:t>
      </w:r>
      <w:r>
        <w:t xml:space="preserve"> </w:t>
      </w:r>
      <w:r w:rsidR="009B1DA4">
        <w:t xml:space="preserve">  </w:t>
      </w:r>
      <w:r w:rsidRPr="00FC0F01">
        <w:rPr>
          <w:b/>
          <w:bCs/>
        </w:rPr>
        <w:t xml:space="preserve">QRSS_MESSAGE    "  VE3WMB " </w:t>
      </w:r>
      <w:r>
        <w:t xml:space="preserve">        -  </w:t>
      </w:r>
      <w:r w:rsidR="005442F4">
        <w:t>P</w:t>
      </w:r>
      <w:r>
        <w:t xml:space="preserve">ut your callsign here, in capital letters. </w:t>
      </w:r>
      <w:r w:rsidR="005442F4">
        <w:t>We</w:t>
      </w:r>
      <w:r>
        <w:t xml:space="preserve"> recommend two spaces before and one after </w:t>
      </w:r>
      <w:r w:rsidR="009B1DA4">
        <w:t xml:space="preserve">your </w:t>
      </w:r>
      <w:r>
        <w:t xml:space="preserve">callsign this will give a cleaner trace on QRSS Grabbers.  Note that at QRSS10 speeds (10 second DITs) that this will take approximately 30 minutes to transmit a typical callsign.  You might </w:t>
      </w:r>
      <w:r w:rsidR="009B1DA4">
        <w:t>choose</w:t>
      </w:r>
      <w:r>
        <w:t xml:space="preserve"> to transmit an abbreviated callsign for QRSS</w:t>
      </w:r>
      <w:r w:rsidR="005442F4">
        <w:t>, this is the reason that this parameter is separate from the WSPR callsign</w:t>
      </w:r>
      <w:r w:rsidR="00EF0811">
        <w:t xml:space="preserve"> parameter </w:t>
      </w:r>
      <w:r w:rsidR="00EF0811" w:rsidRPr="00EF0811">
        <w:rPr>
          <w:b/>
          <w:bCs/>
        </w:rPr>
        <w:t>BEACON_CALLSIGN_6CHAR</w:t>
      </w:r>
      <w:r w:rsidR="00EF0811">
        <w:t>.</w:t>
      </w:r>
    </w:p>
    <w:p w14:paraId="09E750C1" w14:textId="77777777" w:rsidR="00A900BE" w:rsidRDefault="00A900BE" w:rsidP="00A900BE"/>
    <w:p w14:paraId="59A92B7E" w14:textId="15E364DB" w:rsidR="00FC0F01" w:rsidRDefault="00FC0F01" w:rsidP="00A900BE">
      <w:pPr>
        <w:pStyle w:val="ListParagraph"/>
        <w:numPr>
          <w:ilvl w:val="0"/>
          <w:numId w:val="21"/>
        </w:numPr>
      </w:pPr>
      <w:r>
        <w:t>#</w:t>
      </w:r>
      <w:r w:rsidRPr="00A900BE">
        <w:rPr>
          <w:i/>
          <w:iCs/>
        </w:rPr>
        <w:t>define</w:t>
      </w:r>
      <w:r>
        <w:t xml:space="preserve"> </w:t>
      </w:r>
      <w:r w:rsidR="009B1DA4">
        <w:t xml:space="preserve">  </w:t>
      </w:r>
      <w:r w:rsidRPr="00A900BE">
        <w:rPr>
          <w:b/>
          <w:bCs/>
        </w:rPr>
        <w:t>POST_QRSS_TX_DELAY_MS   180000</w:t>
      </w:r>
      <w:r>
        <w:t xml:space="preserve">   - </w:t>
      </w:r>
      <w:r w:rsidR="00A900BE">
        <w:t>Delay after QRSS Transmission completion before attempting self</w:t>
      </w:r>
      <w:r w:rsidR="005442F4">
        <w:t xml:space="preserve"> </w:t>
      </w:r>
      <w:r w:rsidR="00A900BE">
        <w:t>calibration (3 minutes).</w:t>
      </w:r>
      <w:r>
        <w:t xml:space="preserve"> Since we wait about 2 minutes </w:t>
      </w:r>
      <w:r w:rsidR="00A900BE">
        <w:t>when attempting,</w:t>
      </w:r>
      <w:r>
        <w:t xml:space="preserve"> calibration this gives about 5 minutes between QRSS transmissions</w:t>
      </w:r>
      <w:r w:rsidR="00A900BE">
        <w:t>.</w:t>
      </w:r>
    </w:p>
    <w:p w14:paraId="4FA0E938" w14:textId="77777777" w:rsidR="005442F4" w:rsidRDefault="005442F4" w:rsidP="005442F4">
      <w:pPr>
        <w:ind w:left="360"/>
      </w:pPr>
    </w:p>
    <w:p w14:paraId="2BF59628" w14:textId="2A22CC33" w:rsidR="005442F4" w:rsidRDefault="005442F4" w:rsidP="00A900BE">
      <w:pPr>
        <w:pStyle w:val="ListParagraph"/>
        <w:numPr>
          <w:ilvl w:val="0"/>
          <w:numId w:val="21"/>
        </w:numPr>
      </w:pPr>
      <w:r w:rsidRPr="005442F4">
        <w:rPr>
          <w:i/>
          <w:iCs/>
        </w:rPr>
        <w:t>#define</w:t>
      </w:r>
      <w:r>
        <w:t xml:space="preserve"> </w:t>
      </w:r>
      <w:r w:rsidRPr="005442F4">
        <w:rPr>
          <w:b/>
          <w:bCs/>
        </w:rPr>
        <w:t>FSK_HIGH</w:t>
      </w:r>
      <w:r>
        <w:t xml:space="preserve">    </w:t>
      </w:r>
      <w:r w:rsidRPr="00FC0F01">
        <w:rPr>
          <w:b/>
          <w:bCs/>
        </w:rPr>
        <w:t>QRSS_</w:t>
      </w:r>
      <w:r>
        <w:rPr>
          <w:b/>
          <w:bCs/>
        </w:rPr>
        <w:t xml:space="preserve"> </w:t>
      </w:r>
      <w:r w:rsidRPr="00FC0F01">
        <w:rPr>
          <w:b/>
          <w:bCs/>
        </w:rPr>
        <w:t>BEACON_FSK_OFFSET_HZ</w:t>
      </w:r>
      <w:r>
        <w:rPr>
          <w:b/>
          <w:bCs/>
        </w:rPr>
        <w:t xml:space="preserve"> – </w:t>
      </w:r>
      <w:r w:rsidR="00460245" w:rsidRPr="00460245">
        <w:t>DAH frequency offset from QRSS transmit frequency</w:t>
      </w:r>
      <w:r w:rsidR="00460245">
        <w:rPr>
          <w:b/>
          <w:bCs/>
        </w:rPr>
        <w:t xml:space="preserve">. </w:t>
      </w:r>
      <w:r w:rsidRPr="00460245">
        <w:rPr>
          <w:b/>
          <w:bCs/>
        </w:rPr>
        <w:t>Don’t change this.</w:t>
      </w:r>
    </w:p>
    <w:p w14:paraId="3FF34CAF" w14:textId="77777777" w:rsidR="00460245" w:rsidRDefault="00460245" w:rsidP="00460245">
      <w:pPr>
        <w:pStyle w:val="ListParagraph"/>
      </w:pPr>
    </w:p>
    <w:p w14:paraId="67B904A0" w14:textId="77777777" w:rsidR="00460245" w:rsidRPr="005442F4" w:rsidRDefault="00460245" w:rsidP="00460245">
      <w:pPr>
        <w:ind w:left="360"/>
      </w:pPr>
    </w:p>
    <w:p w14:paraId="0097E9F1" w14:textId="131AFC61" w:rsidR="00460245" w:rsidRDefault="00460245" w:rsidP="00460245">
      <w:pPr>
        <w:pStyle w:val="ListParagraph"/>
        <w:numPr>
          <w:ilvl w:val="0"/>
          <w:numId w:val="21"/>
        </w:numPr>
      </w:pPr>
      <w:r w:rsidRPr="00460245">
        <w:rPr>
          <w:i/>
          <w:iCs/>
        </w:rPr>
        <w:t>#define</w:t>
      </w:r>
      <w:r>
        <w:t xml:space="preserve"> </w:t>
      </w:r>
      <w:r w:rsidRPr="00460245">
        <w:rPr>
          <w:b/>
          <w:bCs/>
        </w:rPr>
        <w:t>FSK_LOW  0</w:t>
      </w:r>
      <w:r>
        <w:t xml:space="preserve">  </w:t>
      </w:r>
      <w:r>
        <w:rPr>
          <w:b/>
          <w:bCs/>
        </w:rPr>
        <w:t xml:space="preserve">  – </w:t>
      </w:r>
      <w:proofErr w:type="spellStart"/>
      <w:r w:rsidRPr="00460245">
        <w:t>D</w:t>
      </w:r>
      <w:r>
        <w:t>it</w:t>
      </w:r>
      <w:proofErr w:type="spellEnd"/>
      <w:r w:rsidRPr="00460245">
        <w:t xml:space="preserve"> frequency offset from QRSS transmit frequency</w:t>
      </w:r>
      <w:r>
        <w:rPr>
          <w:b/>
          <w:bCs/>
        </w:rPr>
        <w:t xml:space="preserve">. </w:t>
      </w:r>
      <w:r w:rsidRPr="00460245">
        <w:rPr>
          <w:b/>
          <w:bCs/>
        </w:rPr>
        <w:t>Don’t change this.</w:t>
      </w:r>
    </w:p>
    <w:p w14:paraId="38A52BE5" w14:textId="5EF668FD" w:rsidR="005442F4" w:rsidRDefault="005442F4" w:rsidP="00460245">
      <w:pPr>
        <w:ind w:left="360"/>
      </w:pPr>
    </w:p>
    <w:p w14:paraId="509C7A7B" w14:textId="74D4C393" w:rsidR="003D5C76" w:rsidRPr="003D5C76" w:rsidRDefault="003D5C76" w:rsidP="003D5C76">
      <w:pPr>
        <w:pStyle w:val="Heading3"/>
      </w:pPr>
      <w:proofErr w:type="spellStart"/>
      <w:r>
        <w:t>OrionBoardConfig.h</w:t>
      </w:r>
      <w:proofErr w:type="spellEnd"/>
      <w:r w:rsidR="0055292C">
        <w:t xml:space="preserve"> – Board Specific parameter definitions</w:t>
      </w:r>
    </w:p>
    <w:p w14:paraId="1B5B537A" w14:textId="3D672437" w:rsidR="000474CD" w:rsidRDefault="000474CD" w:rsidP="00204325">
      <w:pPr>
        <w:pStyle w:val="Heading4"/>
        <w:rPr>
          <w:i w:val="0"/>
          <w:iCs w:val="0"/>
        </w:rPr>
      </w:pPr>
    </w:p>
    <w:p w14:paraId="38E533EA" w14:textId="7B109B11" w:rsidR="00CD7602" w:rsidRDefault="00CD7602" w:rsidP="00CD7602">
      <w:r>
        <w:t>It is worth noting that the folder Arduino\</w:t>
      </w:r>
      <w:proofErr w:type="spellStart"/>
      <w:r>
        <w:t>OrionWspr</w:t>
      </w:r>
      <w:proofErr w:type="spellEnd"/>
      <w:r>
        <w:t>\</w:t>
      </w:r>
      <w:proofErr w:type="spellStart"/>
      <w:r>
        <w:t>board_config_files</w:t>
      </w:r>
      <w:proofErr w:type="spellEnd"/>
      <w:r>
        <w:t xml:space="preserve"> contains some sam</w:t>
      </w:r>
      <w:r w:rsidR="003237A3">
        <w:t>pl</w:t>
      </w:r>
      <w:r>
        <w:t xml:space="preserve">e </w:t>
      </w:r>
      <w:proofErr w:type="spellStart"/>
      <w:r w:rsidRPr="00EF0811">
        <w:rPr>
          <w:u w:val="single"/>
        </w:rPr>
        <w:t>OrionBoardConfig,h</w:t>
      </w:r>
      <w:proofErr w:type="spellEnd"/>
      <w:r>
        <w:t xml:space="preserve"> files for DL6OW STELLA boards (U3S clone) and the K1FM V1.3 boards.  If you are using one of these boards or a rough equivalent then copy the relevant file from this directory to Arduino\</w:t>
      </w:r>
      <w:proofErr w:type="spellStart"/>
      <w:r>
        <w:t>OrionWSPR</w:t>
      </w:r>
      <w:proofErr w:type="spellEnd"/>
      <w:r>
        <w:t xml:space="preserve">, delete the existing </w:t>
      </w:r>
      <w:proofErr w:type="spellStart"/>
      <w:r w:rsidRPr="00EF0811">
        <w:rPr>
          <w:u w:val="single"/>
        </w:rPr>
        <w:t>OrionBoardConfig.h</w:t>
      </w:r>
      <w:proofErr w:type="spellEnd"/>
      <w:r>
        <w:t xml:space="preserve"> and then rename the file you have copied to </w:t>
      </w:r>
      <w:proofErr w:type="spellStart"/>
      <w:r w:rsidRPr="00EF0811">
        <w:rPr>
          <w:u w:val="single"/>
        </w:rPr>
        <w:t>OrionBoardConfig.h</w:t>
      </w:r>
      <w:proofErr w:type="spellEnd"/>
      <w:r>
        <w:t>, thus replacing the original with</w:t>
      </w:r>
      <w:r w:rsidR="003237A3">
        <w:t xml:space="preserve"> the</w:t>
      </w:r>
      <w:r>
        <w:t xml:space="preserve"> copy. </w:t>
      </w:r>
    </w:p>
    <w:p w14:paraId="780FAE9E" w14:textId="79249843" w:rsidR="00CD7602" w:rsidRPr="00CD7602" w:rsidRDefault="00CD7602" w:rsidP="00CD7602">
      <w:r>
        <w:t xml:space="preserve">Below is the description of the configuration parameters : </w:t>
      </w:r>
    </w:p>
    <w:p w14:paraId="7C615783" w14:textId="77777777" w:rsidR="00CD7602" w:rsidRPr="00CD7602" w:rsidRDefault="00CD7602" w:rsidP="00CD7602"/>
    <w:p w14:paraId="692C11C8" w14:textId="21D417E7" w:rsidR="00204325" w:rsidRPr="00204325" w:rsidRDefault="00204325" w:rsidP="00204325">
      <w:pPr>
        <w:pStyle w:val="Heading4"/>
      </w:pPr>
      <w:proofErr w:type="spellStart"/>
      <w:r>
        <w:t>Boardname</w:t>
      </w:r>
      <w:proofErr w:type="spellEnd"/>
    </w:p>
    <w:p w14:paraId="7E96F1A3" w14:textId="215FC176" w:rsidR="009B1DA4" w:rsidRDefault="009B1DA4" w:rsidP="009B1DA4">
      <w:pPr>
        <w:pStyle w:val="ListParagraph"/>
        <w:numPr>
          <w:ilvl w:val="0"/>
          <w:numId w:val="21"/>
        </w:numPr>
      </w:pPr>
      <w:r w:rsidRPr="009B1DA4">
        <w:rPr>
          <w:i/>
          <w:iCs/>
        </w:rPr>
        <w:t>#define</w:t>
      </w:r>
      <w:r w:rsidRPr="009B1DA4">
        <w:t xml:space="preserve"> </w:t>
      </w:r>
      <w:r>
        <w:t xml:space="preserve">  </w:t>
      </w:r>
      <w:r w:rsidRPr="009B1DA4">
        <w:rPr>
          <w:b/>
          <w:bCs/>
        </w:rPr>
        <w:t>BOARDNAME   " - STELLA 9.1"</w:t>
      </w:r>
      <w:r w:rsidRPr="009B1DA4">
        <w:t xml:space="preserve">     </w:t>
      </w:r>
      <w:r>
        <w:t xml:space="preserve">- </w:t>
      </w:r>
      <w:r w:rsidRPr="009B1DA4">
        <w:t xml:space="preserve"> This string is output along with </w:t>
      </w:r>
      <w:r w:rsidR="00B86573">
        <w:t xml:space="preserve">the software </w:t>
      </w:r>
      <w:r w:rsidRPr="009B1DA4">
        <w:t xml:space="preserve">version using the </w:t>
      </w:r>
      <w:r w:rsidR="004C345D" w:rsidRPr="004C345D">
        <w:rPr>
          <w:b/>
          <w:bCs/>
        </w:rPr>
        <w:t>“v”</w:t>
      </w:r>
      <w:r w:rsidRPr="009B1DA4">
        <w:t xml:space="preserve"> command in the </w:t>
      </w:r>
      <w:r>
        <w:t xml:space="preserve">serial </w:t>
      </w:r>
      <w:r w:rsidRPr="009B1DA4">
        <w:t>monitor</w:t>
      </w:r>
      <w:r>
        <w:t xml:space="preserve">. It is useful if you </w:t>
      </w:r>
      <w:r>
        <w:lastRenderedPageBreak/>
        <w:t xml:space="preserve">have multiple versions of </w:t>
      </w:r>
      <w:proofErr w:type="spellStart"/>
      <w:r w:rsidRPr="00EF0811">
        <w:rPr>
          <w:u w:val="single"/>
        </w:rPr>
        <w:t>OrionBoardConfig,h</w:t>
      </w:r>
      <w:proofErr w:type="spellEnd"/>
      <w:r>
        <w:t xml:space="preserve"> files as it will help to confirm that you are using the correct one once the sketch is uploaded to the ATmeg328p. </w:t>
      </w:r>
    </w:p>
    <w:p w14:paraId="354DCF71" w14:textId="0764B987" w:rsidR="0055292C" w:rsidRPr="0055292C" w:rsidRDefault="0055292C" w:rsidP="0055292C">
      <w:pPr>
        <w:ind w:left="360"/>
        <w:rPr>
          <w:i/>
          <w:iCs/>
        </w:rPr>
      </w:pPr>
      <w:r w:rsidRPr="0055292C">
        <w:rPr>
          <w:i/>
          <w:iCs/>
        </w:rPr>
        <w:t>&gt;</w:t>
      </w:r>
      <w:proofErr w:type="spellStart"/>
      <w:r w:rsidRPr="0055292C">
        <w:rPr>
          <w:i/>
          <w:iCs/>
        </w:rPr>
        <w:t>Initialising</w:t>
      </w:r>
      <w:proofErr w:type="spellEnd"/>
      <w:r w:rsidRPr="0055292C">
        <w:rPr>
          <w:i/>
          <w:iCs/>
        </w:rPr>
        <w:t xml:space="preserve"> Orion Serial Monitor.... Orion firmware version: v0.27b - STELLA 9.1</w:t>
      </w:r>
    </w:p>
    <w:p w14:paraId="718D846F" w14:textId="77777777" w:rsidR="0055292C" w:rsidRDefault="0055292C" w:rsidP="0055292C">
      <w:pPr>
        <w:ind w:left="360"/>
      </w:pPr>
    </w:p>
    <w:p w14:paraId="40481C6A" w14:textId="6F6A2768" w:rsidR="00760E29" w:rsidRPr="00760E29" w:rsidRDefault="00204325" w:rsidP="00760E29">
      <w:pPr>
        <w:pStyle w:val="Heading4"/>
        <w:rPr>
          <w:i w:val="0"/>
          <w:iCs w:val="0"/>
        </w:rPr>
      </w:pPr>
      <w:r>
        <w:rPr>
          <w:i w:val="0"/>
          <w:iCs w:val="0"/>
        </w:rPr>
        <w:t>Serial Port Configuration</w:t>
      </w:r>
    </w:p>
    <w:p w14:paraId="1B60A4C0" w14:textId="42742D9B" w:rsidR="009B1DA4" w:rsidRDefault="009B1DA4" w:rsidP="009B1DA4">
      <w:r>
        <w:t xml:space="preserve">The following </w:t>
      </w:r>
      <w:r w:rsidRPr="009B1DA4">
        <w:rPr>
          <w:i/>
          <w:iCs/>
        </w:rPr>
        <w:t>#defines</w:t>
      </w:r>
      <w:r>
        <w:t xml:space="preserve"> select code optionality via conditional compilation: </w:t>
      </w:r>
    </w:p>
    <w:p w14:paraId="22AF2675" w14:textId="229494BA" w:rsidR="009B1DA4" w:rsidRDefault="009B1DA4" w:rsidP="009B1DA4">
      <w:pPr>
        <w:pStyle w:val="ListParagraph"/>
        <w:numPr>
          <w:ilvl w:val="0"/>
          <w:numId w:val="21"/>
        </w:numPr>
      </w:pPr>
      <w:r w:rsidRPr="009B1DA4">
        <w:rPr>
          <w:i/>
          <w:iCs/>
        </w:rPr>
        <w:t>#define</w:t>
      </w:r>
      <w:r>
        <w:t xml:space="preserve">   </w:t>
      </w:r>
      <w:r w:rsidRPr="009B1DA4">
        <w:rPr>
          <w:b/>
          <w:bCs/>
        </w:rPr>
        <w:t>GPS_USES_HW_SERIAL</w:t>
      </w:r>
      <w:r>
        <w:t xml:space="preserve">           -  </w:t>
      </w:r>
      <w:r w:rsidR="004C345D">
        <w:t xml:space="preserve">The </w:t>
      </w:r>
      <w:r>
        <w:t xml:space="preserve">GPS </w:t>
      </w:r>
      <w:r w:rsidR="004C345D">
        <w:t>c</w:t>
      </w:r>
      <w:r>
        <w:t xml:space="preserve">ommunicates with the processor </w:t>
      </w:r>
      <w:r w:rsidR="00B86573">
        <w:t xml:space="preserve">is </w:t>
      </w:r>
      <w:r>
        <w:t>via Hardware serial.  Comment this out if the ATmega328p communicates with GPS via Software Serial</w:t>
      </w:r>
      <w:r w:rsidR="00760E29">
        <w:t>.</w:t>
      </w:r>
    </w:p>
    <w:p w14:paraId="34630F13" w14:textId="77777777" w:rsidR="009B1DA4" w:rsidRDefault="009B1DA4" w:rsidP="009B1DA4"/>
    <w:p w14:paraId="39EED284" w14:textId="7A0C5E8C" w:rsidR="009B1DA4" w:rsidRDefault="009B1DA4" w:rsidP="009B1DA4">
      <w:pPr>
        <w:pStyle w:val="ListParagraph"/>
        <w:numPr>
          <w:ilvl w:val="0"/>
          <w:numId w:val="21"/>
        </w:numPr>
      </w:pPr>
      <w:r w:rsidRPr="009B1DA4">
        <w:rPr>
          <w:i/>
          <w:iCs/>
        </w:rPr>
        <w:t xml:space="preserve">#define   </w:t>
      </w:r>
      <w:r w:rsidRPr="009B1DA4">
        <w:rPr>
          <w:b/>
          <w:bCs/>
        </w:rPr>
        <w:t>DEBUG_USES_SW_SERIAL</w:t>
      </w:r>
      <w:r>
        <w:t xml:space="preserve">           - Debug serial uses a software serial port</w:t>
      </w:r>
      <w:r w:rsidR="00760E29">
        <w:t>.</w:t>
      </w:r>
      <w:r>
        <w:t xml:space="preserve">  Comment this out if the Serial Debug Monitor uses Hardware Serial.</w:t>
      </w:r>
    </w:p>
    <w:p w14:paraId="15FC54A3" w14:textId="77777777" w:rsidR="00E474D1" w:rsidRDefault="00E474D1" w:rsidP="00E474D1">
      <w:pPr>
        <w:pStyle w:val="ListParagraph"/>
      </w:pPr>
    </w:p>
    <w:p w14:paraId="70FA000A" w14:textId="6940F0F2" w:rsidR="00E474D1" w:rsidRDefault="00E474D1" w:rsidP="00E474D1">
      <w:pPr>
        <w:pStyle w:val="ListParagraph"/>
        <w:numPr>
          <w:ilvl w:val="0"/>
          <w:numId w:val="21"/>
        </w:numPr>
      </w:pPr>
      <w:r w:rsidRPr="00E474D1">
        <w:rPr>
          <w:i/>
          <w:iCs/>
        </w:rPr>
        <w:t>#define</w:t>
      </w:r>
      <w:r>
        <w:t xml:space="preserve"> </w:t>
      </w:r>
      <w:r w:rsidRPr="00E474D1">
        <w:rPr>
          <w:b/>
          <w:bCs/>
        </w:rPr>
        <w:t>GPS_SERIAL_BAUD         9600</w:t>
      </w:r>
      <w:r>
        <w:t xml:space="preserve">      -  Baud</w:t>
      </w:r>
      <w:r w:rsidR="00D41BA3">
        <w:t xml:space="preserve"> </w:t>
      </w:r>
      <w:r>
        <w:t>rate for the GPS Serial port</w:t>
      </w:r>
    </w:p>
    <w:p w14:paraId="41E063AA" w14:textId="77777777" w:rsidR="00E474D1" w:rsidRDefault="00E474D1" w:rsidP="00E474D1">
      <w:pPr>
        <w:ind w:left="360"/>
      </w:pPr>
    </w:p>
    <w:p w14:paraId="47940E7B" w14:textId="7B686188" w:rsidR="00E474D1" w:rsidRDefault="00E474D1" w:rsidP="00E474D1">
      <w:pPr>
        <w:pStyle w:val="ListParagraph"/>
        <w:numPr>
          <w:ilvl w:val="0"/>
          <w:numId w:val="21"/>
        </w:numPr>
      </w:pPr>
      <w:r w:rsidRPr="00E474D1">
        <w:rPr>
          <w:i/>
          <w:iCs/>
        </w:rPr>
        <w:t>#define</w:t>
      </w:r>
      <w:r>
        <w:t xml:space="preserve"> </w:t>
      </w:r>
      <w:r w:rsidRPr="00E474D1">
        <w:rPr>
          <w:b/>
          <w:bCs/>
        </w:rPr>
        <w:t>MONITOR_SERIAL_BAUD     9600</w:t>
      </w:r>
      <w:r>
        <w:t xml:space="preserve">   - Baud</w:t>
      </w:r>
      <w:r w:rsidR="00D41BA3">
        <w:t xml:space="preserve"> </w:t>
      </w:r>
      <w:r>
        <w:t>rate for Orion Serial Monitor</w:t>
      </w:r>
    </w:p>
    <w:p w14:paraId="1A0ED34B" w14:textId="2874A456" w:rsidR="009B1DA4" w:rsidRDefault="009B1DA4" w:rsidP="009B1DA4"/>
    <w:p w14:paraId="4DEF53AF" w14:textId="77777777" w:rsidR="008A1CB7" w:rsidRDefault="008A1CB7" w:rsidP="008A1CB7">
      <w:pPr>
        <w:pStyle w:val="Heading4"/>
      </w:pPr>
      <w:r>
        <w:t>P</w:t>
      </w:r>
      <w:r w:rsidRPr="00282A40">
        <w:t>ins used for software Serial communications.</w:t>
      </w:r>
    </w:p>
    <w:p w14:paraId="716A316B" w14:textId="77777777" w:rsidR="008A1CB7" w:rsidRDefault="008A1CB7" w:rsidP="008A1CB7">
      <w:r>
        <w:t>The following two definitions select the Arduino pins used for software Serial communications.</w:t>
      </w:r>
    </w:p>
    <w:p w14:paraId="11F6D5B4" w14:textId="23EA58D5" w:rsidR="008A1CB7" w:rsidRDefault="008A1CB7" w:rsidP="008A1CB7">
      <w:r>
        <w:t>The assumption is that if software serial is used for communicating with the GPS, that hardware serial is used for the debug monitor, or vice versa. One of the two must use hardware serial</w:t>
      </w:r>
      <w:r w:rsidR="003237A3">
        <w:t>, the other software serial.</w:t>
      </w:r>
    </w:p>
    <w:p w14:paraId="4571095F" w14:textId="121ADDFA" w:rsidR="008A1CB7" w:rsidRDefault="008A1CB7" w:rsidP="008A1CB7">
      <w:pPr>
        <w:rPr>
          <w:u w:val="single"/>
        </w:rPr>
      </w:pPr>
      <w:r>
        <w:t xml:space="preserve">Note that the choice of </w:t>
      </w:r>
      <w:r w:rsidR="00EF0811">
        <w:t>pins</w:t>
      </w:r>
      <w:r>
        <w:t xml:space="preserve"> will impact the setup of the </w:t>
      </w:r>
      <w:proofErr w:type="spellStart"/>
      <w:r>
        <w:t>PinChange</w:t>
      </w:r>
      <w:proofErr w:type="spellEnd"/>
      <w:r>
        <w:t xml:space="preserve"> Interrupts for the </w:t>
      </w:r>
      <w:proofErr w:type="spellStart"/>
      <w:r>
        <w:t>NeoSWSerial</w:t>
      </w:r>
      <w:proofErr w:type="spellEnd"/>
      <w:r>
        <w:t xml:space="preserve"> library. See </w:t>
      </w:r>
      <w:r w:rsidRPr="00282A40">
        <w:rPr>
          <w:u w:val="single"/>
        </w:rPr>
        <w:t>OrionSerialMonitor.cpp</w:t>
      </w:r>
      <w:r>
        <w:rPr>
          <w:u w:val="single"/>
        </w:rPr>
        <w:t>.</w:t>
      </w:r>
    </w:p>
    <w:p w14:paraId="1C815715" w14:textId="77777777" w:rsidR="008A1CB7" w:rsidRPr="00282A40" w:rsidRDefault="008A1CB7" w:rsidP="008A1CB7">
      <w:pPr>
        <w:pStyle w:val="ListParagraph"/>
        <w:numPr>
          <w:ilvl w:val="0"/>
          <w:numId w:val="25"/>
        </w:numPr>
      </w:pPr>
      <w:r w:rsidRPr="007E0C6F">
        <w:rPr>
          <w:i/>
          <w:iCs/>
        </w:rPr>
        <w:t>#define</w:t>
      </w:r>
      <w:r w:rsidRPr="00282A40">
        <w:t xml:space="preserve"> </w:t>
      </w:r>
      <w:r w:rsidRPr="007E0C6F">
        <w:rPr>
          <w:b/>
          <w:bCs/>
        </w:rPr>
        <w:t>SOFT_SERIAL_RX_PIN        12</w:t>
      </w:r>
      <w:r w:rsidRPr="00282A40">
        <w:t xml:space="preserve">            // MISO of six pin ICSP header on DL6OW boards</w:t>
      </w:r>
    </w:p>
    <w:p w14:paraId="28F684BE" w14:textId="77777777" w:rsidR="008A1CB7" w:rsidRPr="00282A40" w:rsidRDefault="008A1CB7" w:rsidP="008A1CB7">
      <w:pPr>
        <w:pStyle w:val="ListParagraph"/>
        <w:numPr>
          <w:ilvl w:val="0"/>
          <w:numId w:val="25"/>
        </w:numPr>
      </w:pPr>
      <w:r w:rsidRPr="007E0C6F">
        <w:rPr>
          <w:i/>
          <w:iCs/>
        </w:rPr>
        <w:t>#define</w:t>
      </w:r>
      <w:r w:rsidRPr="00282A40">
        <w:t xml:space="preserve"> </w:t>
      </w:r>
      <w:r w:rsidRPr="007E0C6F">
        <w:rPr>
          <w:b/>
          <w:bCs/>
        </w:rPr>
        <w:t xml:space="preserve">SOFT_SERIAL_TX_PIN        11 </w:t>
      </w:r>
      <w:r w:rsidRPr="00282A40">
        <w:t xml:space="preserve">           // MOSI of six pin ICSP header on DL6OW board</w:t>
      </w:r>
    </w:p>
    <w:p w14:paraId="1FB1B6DA" w14:textId="77777777" w:rsidR="00E474D1" w:rsidRPr="00E474D1" w:rsidRDefault="00E474D1" w:rsidP="00E474D1">
      <w:pPr>
        <w:pStyle w:val="Heading4"/>
      </w:pPr>
      <w:r w:rsidRPr="00282A40">
        <w:t>PIN definitions for Si5351a software I2C communication</w:t>
      </w:r>
      <w:r w:rsidRPr="00E474D1">
        <w:t xml:space="preserve"> </w:t>
      </w:r>
    </w:p>
    <w:p w14:paraId="7FC099AA" w14:textId="77777777" w:rsidR="00E474D1" w:rsidRPr="00E474D1" w:rsidRDefault="00E474D1" w:rsidP="00E474D1">
      <w:pPr>
        <w:pStyle w:val="ListParagraph"/>
        <w:rPr>
          <w:i/>
          <w:iCs/>
        </w:rPr>
      </w:pPr>
    </w:p>
    <w:p w14:paraId="57244C03" w14:textId="6E5C1A11" w:rsidR="009B1DA4" w:rsidRDefault="009B1DA4" w:rsidP="00760E29">
      <w:pPr>
        <w:pStyle w:val="ListParagraph"/>
        <w:numPr>
          <w:ilvl w:val="0"/>
          <w:numId w:val="21"/>
        </w:numPr>
      </w:pPr>
      <w:r w:rsidRPr="00760E29">
        <w:rPr>
          <w:i/>
          <w:iCs/>
        </w:rPr>
        <w:lastRenderedPageBreak/>
        <w:t>#define</w:t>
      </w:r>
      <w:r>
        <w:t xml:space="preserve">   </w:t>
      </w:r>
      <w:r w:rsidRPr="00760E29">
        <w:rPr>
          <w:b/>
          <w:bCs/>
        </w:rPr>
        <w:t>SI5351A_USES_SOFTWARE_I2C</w:t>
      </w:r>
      <w:r>
        <w:t xml:space="preserve">       - Processor talks to </w:t>
      </w:r>
      <w:r w:rsidR="00D41BA3">
        <w:t xml:space="preserve">the </w:t>
      </w:r>
      <w:r>
        <w:t xml:space="preserve">Si5351a using software I2C.  Comment this out if </w:t>
      </w:r>
      <w:r w:rsidR="00B86573">
        <w:t xml:space="preserve">the </w:t>
      </w:r>
      <w:r>
        <w:t>ATMEGA328p communicates with the Si5351a via Hardware I2C</w:t>
      </w:r>
      <w:r w:rsidR="00D41BA3">
        <w:t xml:space="preserve"> (</w:t>
      </w:r>
      <w:proofErr w:type="spellStart"/>
      <w:r w:rsidR="00D41BA3">
        <w:t>i.e</w:t>
      </w:r>
      <w:proofErr w:type="spellEnd"/>
      <w:r w:rsidR="00D41BA3">
        <w:t xml:space="preserve"> via dedicated SDA/SCL pins)</w:t>
      </w:r>
      <w:r>
        <w:t>.</w:t>
      </w:r>
    </w:p>
    <w:p w14:paraId="59DC2949" w14:textId="00B2DAB0" w:rsidR="00E474D1" w:rsidRDefault="00E474D1" w:rsidP="00E474D1">
      <w:pPr>
        <w:pStyle w:val="Heading4"/>
      </w:pPr>
    </w:p>
    <w:p w14:paraId="6E28C28A" w14:textId="6BD74A14" w:rsidR="00E474D1" w:rsidRDefault="00E474D1" w:rsidP="00E474D1">
      <w:r>
        <w:t xml:space="preserve"> Ignore these if using Hardware I2C with Wire Library to communicate with the Si5351a. These </w:t>
      </w:r>
      <w:r w:rsidR="00EF0811">
        <w:t xml:space="preserve">example </w:t>
      </w:r>
      <w:r>
        <w:t>values are assuming Hardware Pin assignments compatible with the QRP Labs U3S &amp; U3S-clones.</w:t>
      </w:r>
    </w:p>
    <w:p w14:paraId="2CBC0CFD" w14:textId="77777777" w:rsidR="00E474D1" w:rsidRDefault="00E474D1" w:rsidP="00E474D1">
      <w:pPr>
        <w:pStyle w:val="ListParagraph"/>
        <w:numPr>
          <w:ilvl w:val="0"/>
          <w:numId w:val="24"/>
        </w:numPr>
      </w:pPr>
      <w:r w:rsidRPr="00282A40">
        <w:rPr>
          <w:i/>
          <w:iCs/>
        </w:rPr>
        <w:t>#define</w:t>
      </w:r>
      <w:r>
        <w:t xml:space="preserve"> </w:t>
      </w:r>
      <w:r w:rsidRPr="00282A40">
        <w:rPr>
          <w:b/>
          <w:bCs/>
        </w:rPr>
        <w:t>SCL_PIN</w:t>
      </w:r>
      <w:r>
        <w:rPr>
          <w:b/>
          <w:bCs/>
        </w:rPr>
        <w:t xml:space="preserve">  </w:t>
      </w:r>
      <w:r w:rsidRPr="00282A40">
        <w:rPr>
          <w:b/>
          <w:bCs/>
        </w:rPr>
        <w:t xml:space="preserve"> 1</w:t>
      </w:r>
      <w:r>
        <w:t xml:space="preserve">    //PB1</w:t>
      </w:r>
    </w:p>
    <w:p w14:paraId="454B0C45" w14:textId="77777777" w:rsidR="00E474D1" w:rsidRDefault="00E474D1" w:rsidP="00E474D1">
      <w:pPr>
        <w:pStyle w:val="ListParagraph"/>
        <w:numPr>
          <w:ilvl w:val="0"/>
          <w:numId w:val="24"/>
        </w:numPr>
      </w:pPr>
      <w:r w:rsidRPr="00282A40">
        <w:rPr>
          <w:i/>
          <w:iCs/>
        </w:rPr>
        <w:t>#define</w:t>
      </w:r>
      <w:r>
        <w:t xml:space="preserve"> </w:t>
      </w:r>
      <w:r w:rsidRPr="00282A40">
        <w:rPr>
          <w:b/>
          <w:bCs/>
        </w:rPr>
        <w:t>SCL_PORT PORTB</w:t>
      </w:r>
    </w:p>
    <w:p w14:paraId="6B227C0B" w14:textId="77777777" w:rsidR="00E474D1" w:rsidRDefault="00E474D1" w:rsidP="00E474D1">
      <w:pPr>
        <w:pStyle w:val="ListParagraph"/>
        <w:numPr>
          <w:ilvl w:val="0"/>
          <w:numId w:val="24"/>
        </w:numPr>
      </w:pPr>
      <w:r w:rsidRPr="00282A40">
        <w:rPr>
          <w:i/>
          <w:iCs/>
        </w:rPr>
        <w:t>#define</w:t>
      </w:r>
      <w:r>
        <w:t xml:space="preserve"> </w:t>
      </w:r>
      <w:r w:rsidRPr="00282A40">
        <w:rPr>
          <w:b/>
          <w:bCs/>
        </w:rPr>
        <w:t xml:space="preserve">SDA_PIN </w:t>
      </w:r>
      <w:r>
        <w:rPr>
          <w:b/>
          <w:bCs/>
        </w:rPr>
        <w:t xml:space="preserve"> </w:t>
      </w:r>
      <w:r w:rsidRPr="00282A40">
        <w:rPr>
          <w:b/>
          <w:bCs/>
        </w:rPr>
        <w:t>2</w:t>
      </w:r>
      <w:r>
        <w:t xml:space="preserve">  //PD2</w:t>
      </w:r>
    </w:p>
    <w:p w14:paraId="24FDAF0E" w14:textId="77777777" w:rsidR="00E474D1" w:rsidRPr="00282A40" w:rsidRDefault="00E474D1" w:rsidP="00E474D1">
      <w:pPr>
        <w:pStyle w:val="ListParagraph"/>
        <w:numPr>
          <w:ilvl w:val="0"/>
          <w:numId w:val="24"/>
        </w:numPr>
      </w:pPr>
      <w:r w:rsidRPr="00282A40">
        <w:rPr>
          <w:i/>
          <w:iCs/>
        </w:rPr>
        <w:t>#define</w:t>
      </w:r>
      <w:r>
        <w:t xml:space="preserve"> </w:t>
      </w:r>
      <w:r w:rsidRPr="00282A40">
        <w:rPr>
          <w:b/>
          <w:bCs/>
        </w:rPr>
        <w:t>SDA_PORT PORTD</w:t>
      </w:r>
    </w:p>
    <w:p w14:paraId="14A71EE5" w14:textId="77777777" w:rsidR="00E474D1" w:rsidRDefault="00E474D1" w:rsidP="00E474D1">
      <w:pPr>
        <w:ind w:left="360"/>
      </w:pPr>
    </w:p>
    <w:p w14:paraId="2684FC43" w14:textId="08385CD2" w:rsidR="009B1DA4" w:rsidRPr="00204325" w:rsidRDefault="00204325" w:rsidP="00204325">
      <w:pPr>
        <w:pStyle w:val="Heading4"/>
        <w:rPr>
          <w:i w:val="0"/>
          <w:iCs w:val="0"/>
        </w:rPr>
      </w:pPr>
      <w:r>
        <w:rPr>
          <w:i w:val="0"/>
          <w:iCs w:val="0"/>
        </w:rPr>
        <w:t xml:space="preserve">Hardware Configuration for CALIBRATION </w:t>
      </w:r>
    </w:p>
    <w:p w14:paraId="7E066ECB" w14:textId="5FF806B9" w:rsidR="009B1DA4" w:rsidRDefault="009B1DA4" w:rsidP="00760E29">
      <w:pPr>
        <w:pStyle w:val="ListParagraph"/>
        <w:numPr>
          <w:ilvl w:val="0"/>
          <w:numId w:val="21"/>
        </w:numPr>
      </w:pPr>
      <w:r w:rsidRPr="00760E29">
        <w:rPr>
          <w:i/>
          <w:iCs/>
        </w:rPr>
        <w:t>#define</w:t>
      </w:r>
      <w:r>
        <w:t xml:space="preserve"> </w:t>
      </w:r>
      <w:r w:rsidR="00760E29">
        <w:t xml:space="preserve">  </w:t>
      </w:r>
      <w:r w:rsidRPr="00760E29">
        <w:rPr>
          <w:b/>
          <w:bCs/>
        </w:rPr>
        <w:t xml:space="preserve">SI5351_SELF_CALIBRATION_SUPPORTED  </w:t>
      </w:r>
      <w:r w:rsidR="00760E29" w:rsidRPr="00760E29">
        <w:rPr>
          <w:b/>
          <w:bCs/>
        </w:rPr>
        <w:t xml:space="preserve">  </w:t>
      </w:r>
      <w:r w:rsidRPr="00760E29">
        <w:rPr>
          <w:b/>
          <w:bCs/>
        </w:rPr>
        <w:t>true</w:t>
      </w:r>
      <w:r>
        <w:t xml:space="preserve"> </w:t>
      </w:r>
      <w:r w:rsidR="00760E29">
        <w:t xml:space="preserve">  -  S</w:t>
      </w:r>
      <w:r>
        <w:t xml:space="preserve">et </w:t>
      </w:r>
      <w:r w:rsidR="00760E29">
        <w:t xml:space="preserve">this </w:t>
      </w:r>
      <w:r w:rsidR="00D41BA3">
        <w:t xml:space="preserve">parameter </w:t>
      </w:r>
      <w:r>
        <w:t xml:space="preserve">to false if </w:t>
      </w:r>
      <w:r w:rsidR="00760E29">
        <w:t>n</w:t>
      </w:r>
      <w:r>
        <w:t xml:space="preserve">o </w:t>
      </w:r>
      <w:r w:rsidR="00760E29">
        <w:t>s</w:t>
      </w:r>
      <w:r>
        <w:t xml:space="preserve">elf calibration. It requires an unused Si5351 CLK output fed back to </w:t>
      </w:r>
      <w:r w:rsidR="00760E29">
        <w:t xml:space="preserve">Arduino </w:t>
      </w:r>
      <w:r>
        <w:t>D5</w:t>
      </w:r>
      <w:r w:rsidR="00760E29">
        <w:t xml:space="preserve"> and 1PPS fed to a digital input pin on the ATmega328p. </w:t>
      </w:r>
      <w:r w:rsidR="003237A3">
        <w:t>If this is not the case then the parameter must be false.</w:t>
      </w:r>
    </w:p>
    <w:p w14:paraId="1D721032" w14:textId="77777777" w:rsidR="00760E29" w:rsidRDefault="00760E29" w:rsidP="00760E29">
      <w:pPr>
        <w:pStyle w:val="ListParagraph"/>
      </w:pPr>
    </w:p>
    <w:p w14:paraId="5B9FD317" w14:textId="3FE1C3D8" w:rsidR="00760E29" w:rsidRDefault="00760E29" w:rsidP="00760E29">
      <w:pPr>
        <w:pStyle w:val="ListParagraph"/>
        <w:numPr>
          <w:ilvl w:val="0"/>
          <w:numId w:val="21"/>
        </w:numPr>
      </w:pPr>
      <w:r>
        <w:t xml:space="preserve"> </w:t>
      </w:r>
      <w:r w:rsidRPr="00760E29">
        <w:rPr>
          <w:b/>
          <w:bCs/>
          <w:i/>
          <w:iCs/>
        </w:rPr>
        <w:t>#define</w:t>
      </w:r>
      <w:r w:rsidRPr="00760E29">
        <w:rPr>
          <w:b/>
          <w:bCs/>
        </w:rPr>
        <w:t xml:space="preserve">   GPS_PPS_ON_D2_OR_D3</w:t>
      </w:r>
      <w:r w:rsidRPr="00760E29">
        <w:t xml:space="preserve">        </w:t>
      </w:r>
      <w:r>
        <w:t xml:space="preserve">-  </w:t>
      </w:r>
      <w:r w:rsidRPr="00760E29">
        <w:t xml:space="preserve">GPS </w:t>
      </w:r>
      <w:r>
        <w:t>1</w:t>
      </w:r>
      <w:r w:rsidRPr="00760E29">
        <w:t>PPS connects to D2 or D3 and thus can use an External Interrupt</w:t>
      </w:r>
      <w:r w:rsidR="00D41BA3">
        <w:t>s</w:t>
      </w:r>
      <w:r>
        <w:t xml:space="preserve">. </w:t>
      </w:r>
      <w:r w:rsidRPr="00760E29">
        <w:t xml:space="preserve"> </w:t>
      </w:r>
      <w:r>
        <w:t>O</w:t>
      </w:r>
      <w:r w:rsidRPr="00760E29">
        <w:t>therwise</w:t>
      </w:r>
      <w:r>
        <w:t xml:space="preserve"> you must comment</w:t>
      </w:r>
      <w:r w:rsidR="00D41BA3">
        <w:t xml:space="preserve"> this line</w:t>
      </w:r>
      <w:r>
        <w:t xml:space="preserve"> out and </w:t>
      </w:r>
      <w:r w:rsidR="00D41BA3">
        <w:t>Orion</w:t>
      </w:r>
      <w:r>
        <w:t xml:space="preserve"> will utilize </w:t>
      </w:r>
      <w:proofErr w:type="spellStart"/>
      <w:r>
        <w:t>PinChange</w:t>
      </w:r>
      <w:proofErr w:type="spellEnd"/>
      <w:r>
        <w:t xml:space="preserve"> Interrupts on another digital input pin. (Either works fine). </w:t>
      </w:r>
    </w:p>
    <w:p w14:paraId="01CD29DC" w14:textId="77777777" w:rsidR="00FF6DDE" w:rsidRDefault="00FF6DDE" w:rsidP="00FF6DDE">
      <w:pPr>
        <w:pStyle w:val="ListParagraph"/>
      </w:pPr>
    </w:p>
    <w:p w14:paraId="532306EA" w14:textId="1C638CB0" w:rsidR="00FF6DDE" w:rsidRDefault="00FF6DDE" w:rsidP="00760E29">
      <w:pPr>
        <w:pStyle w:val="ListParagraph"/>
        <w:numPr>
          <w:ilvl w:val="0"/>
          <w:numId w:val="21"/>
        </w:numPr>
      </w:pPr>
      <w:r w:rsidRPr="00FF6DDE">
        <w:rPr>
          <w:i/>
          <w:iCs/>
        </w:rPr>
        <w:t>#define</w:t>
      </w:r>
      <w:r>
        <w:t xml:space="preserve"> </w:t>
      </w:r>
      <w:r w:rsidRPr="00FF6DDE">
        <w:rPr>
          <w:b/>
          <w:bCs/>
        </w:rPr>
        <w:t xml:space="preserve">CAL_FREQ_IN_PIN </w:t>
      </w:r>
      <w:r>
        <w:rPr>
          <w:b/>
          <w:bCs/>
        </w:rPr>
        <w:t xml:space="preserve">  </w:t>
      </w:r>
      <w:r w:rsidRPr="00FF6DDE">
        <w:rPr>
          <w:b/>
          <w:bCs/>
        </w:rPr>
        <w:t>5</w:t>
      </w:r>
      <w:r>
        <w:t xml:space="preserve">   - This is the processor pin that the Si5351a clock output designated by </w:t>
      </w:r>
      <w:r w:rsidRPr="007E0C6F">
        <w:rPr>
          <w:b/>
          <w:bCs/>
        </w:rPr>
        <w:t>SI5351A_CAL_CLK_NUM</w:t>
      </w:r>
      <w:r>
        <w:rPr>
          <w:b/>
          <w:bCs/>
        </w:rPr>
        <w:t xml:space="preserve"> </w:t>
      </w:r>
      <w:r w:rsidRPr="00FF6DDE">
        <w:t>connects to</w:t>
      </w:r>
      <w:r>
        <w:rPr>
          <w:b/>
          <w:bCs/>
        </w:rPr>
        <w:t xml:space="preserve">. </w:t>
      </w:r>
      <w:r>
        <w:t xml:space="preserve"> This must be D5 (5) otherwise the CALIBRATION feature will not work. If not D5 then </w:t>
      </w:r>
      <w:r w:rsidRPr="00760E29">
        <w:rPr>
          <w:b/>
          <w:bCs/>
        </w:rPr>
        <w:t>SI5351_SELF_CALIBRATION_SUPPORTED</w:t>
      </w:r>
      <w:r>
        <w:rPr>
          <w:b/>
          <w:bCs/>
        </w:rPr>
        <w:t xml:space="preserve"> </w:t>
      </w:r>
      <w:r w:rsidRPr="00FF6DDE">
        <w:t>must be set to</w:t>
      </w:r>
      <w:r>
        <w:rPr>
          <w:b/>
          <w:bCs/>
        </w:rPr>
        <w:t xml:space="preserve"> false.</w:t>
      </w:r>
    </w:p>
    <w:p w14:paraId="240C41B9" w14:textId="77777777" w:rsidR="00760E29" w:rsidRDefault="00760E29" w:rsidP="00760E29">
      <w:pPr>
        <w:pStyle w:val="ListParagraph"/>
      </w:pPr>
    </w:p>
    <w:p w14:paraId="7D0D7D06" w14:textId="77777777" w:rsidR="00D41BA3" w:rsidRDefault="00D41BA3" w:rsidP="00D41BA3">
      <w:pPr>
        <w:pStyle w:val="Heading4"/>
        <w:rPr>
          <w:i w:val="0"/>
          <w:iCs w:val="0"/>
        </w:rPr>
      </w:pPr>
      <w:r>
        <w:rPr>
          <w:i w:val="0"/>
          <w:iCs w:val="0"/>
        </w:rPr>
        <w:t>GPS Pin Configurations</w:t>
      </w:r>
    </w:p>
    <w:p w14:paraId="098246EB" w14:textId="7AE08710" w:rsidR="00D41BA3" w:rsidRPr="00B0622C" w:rsidRDefault="00D41BA3" w:rsidP="00D41BA3">
      <w:r>
        <w:t>The following example shows the use of D3 and External Interrupts, as with the K1FM V1.3 Board.</w:t>
      </w:r>
    </w:p>
    <w:p w14:paraId="65E76309" w14:textId="27A5C16D" w:rsidR="00D41BA3" w:rsidRDefault="00D41BA3" w:rsidP="00D41BA3">
      <w:pPr>
        <w:pStyle w:val="ListParagraph"/>
        <w:numPr>
          <w:ilvl w:val="0"/>
          <w:numId w:val="29"/>
        </w:numPr>
      </w:pPr>
      <w:r w:rsidRPr="00B0622C">
        <w:rPr>
          <w:i/>
          <w:iCs/>
        </w:rPr>
        <w:t>#define</w:t>
      </w:r>
      <w:r>
        <w:t xml:space="preserve"> </w:t>
      </w:r>
      <w:r w:rsidRPr="00B0622C">
        <w:rPr>
          <w:b/>
          <w:bCs/>
        </w:rPr>
        <w:t>GPS_PPS_PIN</w:t>
      </w:r>
      <w:r w:rsidR="00EF0811">
        <w:rPr>
          <w:b/>
          <w:bCs/>
        </w:rPr>
        <w:t xml:space="preserve">   </w:t>
      </w:r>
      <w:r w:rsidRPr="00B0622C">
        <w:rPr>
          <w:b/>
          <w:bCs/>
        </w:rPr>
        <w:t xml:space="preserve"> 3</w:t>
      </w:r>
      <w:r>
        <w:t xml:space="preserve">     -  This must be either 2 or 3 (i.e. D2 or D3) to use external interrupts, otherwise </w:t>
      </w:r>
      <w:r w:rsidR="00EF0811">
        <w:t>Orion will</w:t>
      </w:r>
      <w:r>
        <w:t xml:space="preserve"> use a </w:t>
      </w:r>
      <w:proofErr w:type="spellStart"/>
      <w:r>
        <w:t>PinChangeInterrupt</w:t>
      </w:r>
      <w:proofErr w:type="spellEnd"/>
      <w:r>
        <w:t xml:space="preserve"> for PPS.</w:t>
      </w:r>
    </w:p>
    <w:p w14:paraId="78CF3CEA" w14:textId="77777777" w:rsidR="00D41BA3" w:rsidRDefault="00D41BA3" w:rsidP="00D41BA3">
      <w:r>
        <w:t xml:space="preserve">The following shows the configuration used for U3S-clone boards like the Dl6OW Stella boards which use pin A5 and </w:t>
      </w:r>
      <w:proofErr w:type="spellStart"/>
      <w:r>
        <w:t>PinChange</w:t>
      </w:r>
      <w:proofErr w:type="spellEnd"/>
      <w:r>
        <w:t xml:space="preserve"> Interrupt 13.</w:t>
      </w:r>
    </w:p>
    <w:p w14:paraId="4160C562" w14:textId="12F2D3C9" w:rsidR="00D41BA3" w:rsidRDefault="00D41BA3" w:rsidP="00D41BA3">
      <w:pPr>
        <w:pStyle w:val="ListParagraph"/>
        <w:numPr>
          <w:ilvl w:val="0"/>
          <w:numId w:val="29"/>
        </w:numPr>
      </w:pPr>
      <w:r w:rsidRPr="00B0622C">
        <w:rPr>
          <w:i/>
          <w:iCs/>
        </w:rPr>
        <w:lastRenderedPageBreak/>
        <w:t>#define</w:t>
      </w:r>
      <w:r>
        <w:t xml:space="preserve"> </w:t>
      </w:r>
      <w:r w:rsidRPr="00B0622C">
        <w:rPr>
          <w:b/>
          <w:bCs/>
        </w:rPr>
        <w:t>GPS_PPS_PIN A5</w:t>
      </w:r>
      <w:r>
        <w:t xml:space="preserve">      -  DL6OW STELLA boards and other U3S Clones use A5/ADC5 (physical pin #28) for PPS. This uses PCINT13  </w:t>
      </w:r>
    </w:p>
    <w:p w14:paraId="08B38A6F" w14:textId="77777777" w:rsidR="008A1CB7" w:rsidRPr="00B0622C" w:rsidRDefault="008A1CB7" w:rsidP="008A1CB7">
      <w:pPr>
        <w:ind w:left="360"/>
      </w:pPr>
    </w:p>
    <w:p w14:paraId="03647CCE" w14:textId="6DEDF2FC" w:rsidR="00760E29" w:rsidRPr="00204325" w:rsidRDefault="00760E29" w:rsidP="00760E29">
      <w:pPr>
        <w:rPr>
          <w:rStyle w:val="Heading4Char"/>
          <w:i w:val="0"/>
          <w:iCs w:val="0"/>
        </w:rPr>
      </w:pPr>
      <w:r w:rsidRPr="00204325">
        <w:rPr>
          <w:rStyle w:val="Heading4Char"/>
          <w:i w:val="0"/>
          <w:iCs w:val="0"/>
        </w:rPr>
        <w:t>Temperature Sensor</w:t>
      </w:r>
      <w:r w:rsidR="00204325">
        <w:rPr>
          <w:rStyle w:val="Heading4Char"/>
          <w:i w:val="0"/>
          <w:iCs w:val="0"/>
        </w:rPr>
        <w:t xml:space="preserve"> Configuration</w:t>
      </w:r>
    </w:p>
    <w:p w14:paraId="040884AD" w14:textId="6127956A" w:rsidR="00760E29" w:rsidRDefault="00760E29" w:rsidP="00760E29">
      <w:r>
        <w:t xml:space="preserve">If one of the following two are </w:t>
      </w:r>
      <w:r w:rsidR="00B86573">
        <w:t>defined,</w:t>
      </w:r>
      <w:r>
        <w:t xml:space="preserve"> this sensor data will be used for temperature telemetry otherwise we default to using the internal temperature sensor in the Atmega328p.</w:t>
      </w:r>
      <w:r w:rsidR="00204325">
        <w:t xml:space="preserve"> At most, only one </w:t>
      </w:r>
      <w:r w:rsidR="00B86573">
        <w:t xml:space="preserve">of these two lines </w:t>
      </w:r>
      <w:r w:rsidR="00204325">
        <w:t xml:space="preserve">should be uncommented. </w:t>
      </w:r>
    </w:p>
    <w:p w14:paraId="5800805F" w14:textId="7A9E4937" w:rsidR="00B86573" w:rsidRDefault="00760E29" w:rsidP="008A1CB7">
      <w:pPr>
        <w:pStyle w:val="ListParagraph"/>
        <w:numPr>
          <w:ilvl w:val="0"/>
          <w:numId w:val="21"/>
        </w:numPr>
      </w:pPr>
      <w:r w:rsidRPr="00760E29">
        <w:rPr>
          <w:i/>
          <w:iCs/>
        </w:rPr>
        <w:t>#define</w:t>
      </w:r>
      <w:r>
        <w:t xml:space="preserve">    </w:t>
      </w:r>
      <w:r w:rsidRPr="00760E29">
        <w:rPr>
          <w:b/>
          <w:bCs/>
        </w:rPr>
        <w:t>DS1820_TEMP_SENSOR_PRESENT</w:t>
      </w:r>
      <w:r>
        <w:t xml:space="preserve">   -  Dallas Semiconductor DS18020 external One-wire sensor is present.</w:t>
      </w:r>
    </w:p>
    <w:p w14:paraId="56CED64F" w14:textId="77777777" w:rsidR="00B86573" w:rsidRDefault="00B86573" w:rsidP="00B86573">
      <w:pPr>
        <w:ind w:left="360"/>
      </w:pPr>
    </w:p>
    <w:p w14:paraId="05AECC28" w14:textId="77777777" w:rsidR="00B86573" w:rsidRDefault="00B86573" w:rsidP="00B86573">
      <w:pPr>
        <w:pStyle w:val="ListParagraph"/>
        <w:numPr>
          <w:ilvl w:val="0"/>
          <w:numId w:val="21"/>
        </w:numPr>
      </w:pPr>
      <w:r w:rsidRPr="00B86573">
        <w:rPr>
          <w:i/>
          <w:iCs/>
        </w:rPr>
        <w:t>#if defined</w:t>
      </w:r>
      <w:r>
        <w:t xml:space="preserve"> (</w:t>
      </w:r>
      <w:r w:rsidRPr="00B86573">
        <w:rPr>
          <w:b/>
          <w:bCs/>
        </w:rPr>
        <w:t>DS1820_TEMP_SENSOR_PRESENT</w:t>
      </w:r>
      <w:r>
        <w:t xml:space="preserve">) </w:t>
      </w:r>
    </w:p>
    <w:p w14:paraId="62BCA744" w14:textId="69448BA9" w:rsidR="00B86573" w:rsidRDefault="00B86573" w:rsidP="00B86573">
      <w:pPr>
        <w:ind w:left="1440"/>
      </w:pPr>
      <w:r w:rsidRPr="00B86573">
        <w:rPr>
          <w:i/>
          <w:iCs/>
        </w:rPr>
        <w:t>#define</w:t>
      </w:r>
      <w:r>
        <w:t xml:space="preserve"> </w:t>
      </w:r>
      <w:r w:rsidRPr="00B86573">
        <w:rPr>
          <w:b/>
          <w:bCs/>
        </w:rPr>
        <w:t>ONE_WIRE_BUS A0</w:t>
      </w:r>
      <w:r>
        <w:t xml:space="preserve">          // Dallas Temperature One-Wire Sensor change this to match PIN usage</w:t>
      </w:r>
    </w:p>
    <w:p w14:paraId="38465CF1" w14:textId="13472645" w:rsidR="00B86573" w:rsidRPr="00B86573" w:rsidRDefault="00B86573" w:rsidP="00B86573">
      <w:pPr>
        <w:ind w:left="720"/>
        <w:rPr>
          <w:i/>
          <w:iCs/>
        </w:rPr>
      </w:pPr>
      <w:r w:rsidRPr="00B86573">
        <w:rPr>
          <w:i/>
          <w:iCs/>
        </w:rPr>
        <w:t>#endif</w:t>
      </w:r>
    </w:p>
    <w:p w14:paraId="5D61A7ED" w14:textId="77777777" w:rsidR="00B86573" w:rsidRDefault="00B86573" w:rsidP="00B86573">
      <w:pPr>
        <w:ind w:left="720"/>
      </w:pPr>
      <w:r>
        <w:t xml:space="preserve">If you are using the DS1820 then you must designate which Arduino Pin </w:t>
      </w:r>
      <w:r w:rsidRPr="00B86573">
        <w:rPr>
          <w:b/>
          <w:bCs/>
        </w:rPr>
        <w:t>ONE_WIRE_BUS</w:t>
      </w:r>
      <w:r>
        <w:t xml:space="preserve">  is connected to.</w:t>
      </w:r>
    </w:p>
    <w:p w14:paraId="2F5090CA" w14:textId="282AFD66" w:rsidR="00B86573" w:rsidRDefault="00B86573" w:rsidP="00B86573">
      <w:pPr>
        <w:ind w:left="720"/>
      </w:pPr>
    </w:p>
    <w:p w14:paraId="2AC0C495" w14:textId="77777777" w:rsidR="00D41BA3" w:rsidRDefault="00D41BA3" w:rsidP="00D41BA3">
      <w:pPr>
        <w:pStyle w:val="ListParagraph"/>
        <w:numPr>
          <w:ilvl w:val="0"/>
          <w:numId w:val="21"/>
        </w:numPr>
      </w:pPr>
      <w:r w:rsidRPr="00760E29">
        <w:rPr>
          <w:i/>
          <w:iCs/>
        </w:rPr>
        <w:t>#define</w:t>
      </w:r>
      <w:r>
        <w:t xml:space="preserve">   </w:t>
      </w:r>
      <w:r w:rsidRPr="00760E29">
        <w:rPr>
          <w:b/>
          <w:bCs/>
        </w:rPr>
        <w:t>TMP36_TEMP_SENSOR_PRESENT</w:t>
      </w:r>
      <w:r>
        <w:t xml:space="preserve">   -  TMP36  - external analog sensor present. </w:t>
      </w:r>
    </w:p>
    <w:p w14:paraId="14480A53" w14:textId="77777777" w:rsidR="00D41BA3" w:rsidRDefault="00D41BA3" w:rsidP="00B86573">
      <w:pPr>
        <w:ind w:left="720"/>
      </w:pPr>
    </w:p>
    <w:p w14:paraId="33894C11" w14:textId="77777777" w:rsidR="00B86573" w:rsidRDefault="00B86573" w:rsidP="00B86573">
      <w:pPr>
        <w:pStyle w:val="ListParagraph"/>
        <w:numPr>
          <w:ilvl w:val="0"/>
          <w:numId w:val="22"/>
        </w:numPr>
      </w:pPr>
      <w:r w:rsidRPr="00B86573">
        <w:rPr>
          <w:i/>
          <w:iCs/>
        </w:rPr>
        <w:t>#if defined</w:t>
      </w:r>
      <w:r>
        <w:t xml:space="preserve"> (</w:t>
      </w:r>
      <w:r w:rsidRPr="00B86573">
        <w:rPr>
          <w:b/>
          <w:bCs/>
        </w:rPr>
        <w:t>TMP36_TEMP_SENSOR_PRESENT</w:t>
      </w:r>
      <w:r>
        <w:t>)</w:t>
      </w:r>
    </w:p>
    <w:p w14:paraId="3537EDDC" w14:textId="2ABEE82E" w:rsidR="00B86573" w:rsidRDefault="00B86573" w:rsidP="00B86573">
      <w:pPr>
        <w:ind w:left="720"/>
      </w:pPr>
      <w:r w:rsidRPr="00B86573">
        <w:rPr>
          <w:i/>
          <w:iCs/>
        </w:rPr>
        <w:t>#define</w:t>
      </w:r>
      <w:r>
        <w:t xml:space="preserve"> </w:t>
      </w:r>
      <w:r w:rsidRPr="00B86573">
        <w:rPr>
          <w:b/>
          <w:bCs/>
        </w:rPr>
        <w:t xml:space="preserve">TMP36_PIN </w:t>
      </w:r>
      <w:r>
        <w:rPr>
          <w:b/>
          <w:bCs/>
        </w:rPr>
        <w:t xml:space="preserve">  </w:t>
      </w:r>
      <w:r w:rsidRPr="00B86573">
        <w:rPr>
          <w:b/>
          <w:bCs/>
        </w:rPr>
        <w:t>A1</w:t>
      </w:r>
      <w:r>
        <w:t xml:space="preserve">            // TMP36 Temperature sensor. Change to match PIN usage.</w:t>
      </w:r>
    </w:p>
    <w:p w14:paraId="2B93E68E" w14:textId="78DDF8C3" w:rsidR="00B86573" w:rsidRDefault="00B86573" w:rsidP="00B86573">
      <w:pPr>
        <w:rPr>
          <w:i/>
          <w:iCs/>
        </w:rPr>
      </w:pPr>
      <w:r>
        <w:t xml:space="preserve">      </w:t>
      </w:r>
      <w:r w:rsidRPr="00B86573">
        <w:rPr>
          <w:i/>
          <w:iCs/>
        </w:rPr>
        <w:t xml:space="preserve">#endif </w:t>
      </w:r>
    </w:p>
    <w:p w14:paraId="769D38B0" w14:textId="5B26AC5C" w:rsidR="00B86573" w:rsidRDefault="00B86573" w:rsidP="00B86573">
      <w:r>
        <w:t xml:space="preserve">If you are using a TMP36 then </w:t>
      </w:r>
      <w:r w:rsidRPr="00220ABB">
        <w:rPr>
          <w:b/>
          <w:bCs/>
        </w:rPr>
        <w:t>TMP36_PIN</w:t>
      </w:r>
      <w:r>
        <w:t xml:space="preserve"> must </w:t>
      </w:r>
      <w:r w:rsidR="00220ABB">
        <w:t xml:space="preserve">designate which Arduino pin is being used for this sensor. </w:t>
      </w:r>
    </w:p>
    <w:p w14:paraId="75AF2E3E" w14:textId="2787CB62" w:rsidR="00220ABB" w:rsidRDefault="00220ABB" w:rsidP="00220ABB">
      <w:pPr>
        <w:pStyle w:val="Heading4"/>
      </w:pPr>
      <w:r>
        <w:t>Parameters for VCC Sampling</w:t>
      </w:r>
    </w:p>
    <w:p w14:paraId="26E88F33" w14:textId="7A11AD49" w:rsidR="00220ABB" w:rsidRDefault="00220ABB" w:rsidP="00220ABB">
      <w:pPr>
        <w:pStyle w:val="ListParagraph"/>
        <w:numPr>
          <w:ilvl w:val="0"/>
          <w:numId w:val="22"/>
        </w:numPr>
      </w:pPr>
      <w:r w:rsidRPr="00220ABB">
        <w:rPr>
          <w:i/>
          <w:iCs/>
        </w:rPr>
        <w:t>#define</w:t>
      </w:r>
      <w:r>
        <w:t xml:space="preserve"> </w:t>
      </w:r>
      <w:r w:rsidRPr="00220ABB">
        <w:rPr>
          <w:b/>
          <w:bCs/>
        </w:rPr>
        <w:t>VCC_SAMPLING_SUPPORTED</w:t>
      </w:r>
      <w:r>
        <w:t xml:space="preserve"> </w:t>
      </w:r>
      <w:r w:rsidR="003237A3">
        <w:t xml:space="preserve"> </w:t>
      </w:r>
      <w:r w:rsidR="003237A3">
        <w:rPr>
          <w:b/>
          <w:bCs/>
        </w:rPr>
        <w:t>t</w:t>
      </w:r>
      <w:r>
        <w:rPr>
          <w:b/>
          <w:bCs/>
        </w:rPr>
        <w:t>rue</w:t>
      </w:r>
      <w:r>
        <w:t xml:space="preserve">  -  Board has the capability to sample VCC on </w:t>
      </w:r>
      <w:proofErr w:type="spellStart"/>
      <w:r w:rsidRPr="003C4220">
        <w:rPr>
          <w:b/>
          <w:bCs/>
        </w:rPr>
        <w:t>Vpwerbus</w:t>
      </w:r>
      <w:proofErr w:type="spellEnd"/>
      <w:r>
        <w:t xml:space="preserve"> using </w:t>
      </w:r>
      <w:proofErr w:type="spellStart"/>
      <w:r w:rsidRPr="003C4220">
        <w:rPr>
          <w:b/>
          <w:bCs/>
        </w:rPr>
        <w:t>VpwerDivider</w:t>
      </w:r>
      <w:proofErr w:type="spellEnd"/>
      <w:r>
        <w:t xml:space="preserve"> as a multiplying factor. Must be either </w:t>
      </w:r>
      <w:r w:rsidRPr="00220ABB">
        <w:rPr>
          <w:b/>
          <w:bCs/>
        </w:rPr>
        <w:t>true</w:t>
      </w:r>
      <w:r>
        <w:t xml:space="preserve"> or </w:t>
      </w:r>
      <w:r w:rsidRPr="00220ABB">
        <w:rPr>
          <w:b/>
          <w:bCs/>
        </w:rPr>
        <w:t>false</w:t>
      </w:r>
      <w:r>
        <w:t>.</w:t>
      </w:r>
    </w:p>
    <w:p w14:paraId="105985F5" w14:textId="77777777" w:rsidR="00220ABB" w:rsidRDefault="00220ABB" w:rsidP="00220ABB"/>
    <w:p w14:paraId="42CA4BE7" w14:textId="35C29955" w:rsidR="00220ABB" w:rsidRDefault="00220ABB" w:rsidP="00220ABB">
      <w:pPr>
        <w:pStyle w:val="ListParagraph"/>
        <w:numPr>
          <w:ilvl w:val="0"/>
          <w:numId w:val="22"/>
        </w:numPr>
      </w:pPr>
      <w:r w:rsidRPr="00220ABB">
        <w:rPr>
          <w:i/>
          <w:iCs/>
        </w:rPr>
        <w:t>#define</w:t>
      </w:r>
      <w:r>
        <w:t xml:space="preserve"> </w:t>
      </w:r>
      <w:proofErr w:type="spellStart"/>
      <w:r w:rsidRPr="00220ABB">
        <w:rPr>
          <w:b/>
          <w:bCs/>
        </w:rPr>
        <w:t>Vpwerbus</w:t>
      </w:r>
      <w:proofErr w:type="spellEnd"/>
      <w:r w:rsidRPr="00220ABB">
        <w:rPr>
          <w:b/>
          <w:bCs/>
        </w:rPr>
        <w:t xml:space="preserve">     A3</w:t>
      </w:r>
      <w:r>
        <w:t xml:space="preserve">   - ADC input for </w:t>
      </w:r>
      <w:proofErr w:type="spellStart"/>
      <w:r>
        <w:t>Vpwrbus</w:t>
      </w:r>
      <w:proofErr w:type="spellEnd"/>
      <w:r>
        <w:t xml:space="preserve"> for measuring battery voltage. </w:t>
      </w:r>
    </w:p>
    <w:p w14:paraId="058114DE" w14:textId="77777777" w:rsidR="00220ABB" w:rsidRDefault="00220ABB" w:rsidP="00220ABB"/>
    <w:p w14:paraId="7A67D66B" w14:textId="3E8F8E9B" w:rsidR="00282A40" w:rsidRDefault="00220ABB" w:rsidP="004F281A">
      <w:pPr>
        <w:pStyle w:val="ListParagraph"/>
        <w:numPr>
          <w:ilvl w:val="0"/>
          <w:numId w:val="22"/>
        </w:numPr>
      </w:pPr>
      <w:r w:rsidRPr="00282A40">
        <w:rPr>
          <w:i/>
          <w:iCs/>
        </w:rPr>
        <w:t>#define</w:t>
      </w:r>
      <w:r>
        <w:t xml:space="preserve"> </w:t>
      </w:r>
      <w:proofErr w:type="spellStart"/>
      <w:r w:rsidRPr="00282A40">
        <w:rPr>
          <w:b/>
          <w:bCs/>
        </w:rPr>
        <w:t>VpwerDivider</w:t>
      </w:r>
      <w:proofErr w:type="spellEnd"/>
      <w:r w:rsidR="003C4220">
        <w:rPr>
          <w:b/>
          <w:bCs/>
        </w:rPr>
        <w:t xml:space="preserve">   </w:t>
      </w:r>
      <w:r w:rsidRPr="00282A40">
        <w:rPr>
          <w:b/>
          <w:bCs/>
        </w:rPr>
        <w:t xml:space="preserve"> 1.3333</w:t>
      </w:r>
      <w:r>
        <w:t xml:space="preserve">     </w:t>
      </w:r>
      <w:r w:rsidR="00282A40">
        <w:t xml:space="preserve">- </w:t>
      </w:r>
      <w:r>
        <w:t xml:space="preserve"> Multiplying factor for ADC voltage divider</w:t>
      </w:r>
      <w:r w:rsidR="00282A40">
        <w:t xml:space="preserve">. This value will depend on the choice of resistor values used for the divider. </w:t>
      </w:r>
    </w:p>
    <w:p w14:paraId="5E3F4AA6" w14:textId="77777777" w:rsidR="00634E55" w:rsidRDefault="00634E55" w:rsidP="00634E55">
      <w:pPr>
        <w:pStyle w:val="ListParagraph"/>
      </w:pPr>
    </w:p>
    <w:p w14:paraId="245EA727" w14:textId="11A4D5E3" w:rsidR="00634E55" w:rsidRDefault="00D57725" w:rsidP="004F281A">
      <w:pPr>
        <w:pStyle w:val="ListParagraph"/>
        <w:numPr>
          <w:ilvl w:val="0"/>
          <w:numId w:val="22"/>
        </w:numPr>
      </w:pPr>
      <w:r w:rsidRPr="00D57725">
        <w:rPr>
          <w:i/>
          <w:iCs/>
        </w:rPr>
        <w:t>#d</w:t>
      </w:r>
      <w:r w:rsidR="00634E55" w:rsidRPr="00D57725">
        <w:rPr>
          <w:i/>
          <w:iCs/>
        </w:rPr>
        <w:t>efine</w:t>
      </w:r>
      <w:r w:rsidR="00634E55">
        <w:t xml:space="preserve"> </w:t>
      </w:r>
      <w:r w:rsidRPr="00D57725">
        <w:rPr>
          <w:b/>
          <w:bCs/>
        </w:rPr>
        <w:t xml:space="preserve">DELAY_STARTUP_ON_LOW_VOLTAGE  </w:t>
      </w:r>
      <w:r>
        <w:rPr>
          <w:b/>
          <w:bCs/>
        </w:rPr>
        <w:t xml:space="preserve"> </w:t>
      </w:r>
      <w:r w:rsidRPr="00D57725">
        <w:rPr>
          <w:b/>
          <w:bCs/>
        </w:rPr>
        <w:t>false</w:t>
      </w:r>
      <w:r>
        <w:t xml:space="preserve"> – This parameter enables or disables the STARTUP VOLTAGE feature. This is experimental, it is recommended that this should be set to false. </w:t>
      </w:r>
    </w:p>
    <w:p w14:paraId="3DF2E51E" w14:textId="77777777" w:rsidR="00D57725" w:rsidRDefault="00D57725" w:rsidP="00D57725">
      <w:pPr>
        <w:pStyle w:val="ListParagraph"/>
      </w:pPr>
    </w:p>
    <w:p w14:paraId="7E2C5058" w14:textId="68AEBCEB" w:rsidR="00D57725" w:rsidRDefault="00D57725" w:rsidP="00D57725">
      <w:pPr>
        <w:pStyle w:val="ListParagraph"/>
        <w:numPr>
          <w:ilvl w:val="0"/>
          <w:numId w:val="22"/>
        </w:numPr>
      </w:pPr>
      <w:r w:rsidRPr="00D57725">
        <w:rPr>
          <w:i/>
          <w:iCs/>
        </w:rPr>
        <w:t>#define</w:t>
      </w:r>
      <w:r>
        <w:t xml:space="preserve"> </w:t>
      </w:r>
      <w:r w:rsidRPr="00D57725">
        <w:rPr>
          <w:b/>
          <w:bCs/>
        </w:rPr>
        <w:t xml:space="preserve">SHUTDOWN_ON_LOW_VOLTAGE  </w:t>
      </w:r>
      <w:r>
        <w:rPr>
          <w:b/>
          <w:bCs/>
        </w:rPr>
        <w:t xml:space="preserve"> </w:t>
      </w:r>
      <w:r w:rsidRPr="00D57725">
        <w:rPr>
          <w:b/>
          <w:bCs/>
        </w:rPr>
        <w:t>false</w:t>
      </w:r>
      <w:r>
        <w:t xml:space="preserve"> – This parameter enables or disables the SHUTDOWN VOLTAGE feature. This is experimental, it is recommended that this should be set to false. </w:t>
      </w:r>
    </w:p>
    <w:p w14:paraId="6AF11657" w14:textId="0513462B" w:rsidR="00D57725" w:rsidRDefault="00D57725" w:rsidP="00D57725"/>
    <w:p w14:paraId="2ED55E44" w14:textId="77777777" w:rsidR="00282A40" w:rsidRDefault="00282A40" w:rsidP="00282A40">
      <w:pPr>
        <w:pStyle w:val="ListParagraph"/>
      </w:pPr>
    </w:p>
    <w:p w14:paraId="71CBF932" w14:textId="1B90895F" w:rsidR="007E0C6F" w:rsidRDefault="007E0C6F" w:rsidP="007E0C6F">
      <w:pPr>
        <w:pStyle w:val="Heading4"/>
        <w:rPr>
          <w:i w:val="0"/>
          <w:iCs w:val="0"/>
        </w:rPr>
      </w:pPr>
      <w:r w:rsidRPr="007E0C6F">
        <w:rPr>
          <w:i w:val="0"/>
          <w:iCs w:val="0"/>
        </w:rPr>
        <w:t>Si5351a</w:t>
      </w:r>
      <w:r w:rsidR="008A1CB7">
        <w:rPr>
          <w:i w:val="0"/>
          <w:iCs w:val="0"/>
        </w:rPr>
        <w:t xml:space="preserve"> Clock</w:t>
      </w:r>
      <w:r w:rsidRPr="007E0C6F">
        <w:rPr>
          <w:i w:val="0"/>
          <w:iCs w:val="0"/>
        </w:rPr>
        <w:t xml:space="preserve"> Configuration Parameters</w:t>
      </w:r>
    </w:p>
    <w:p w14:paraId="7BEEB8BC" w14:textId="4C138341" w:rsidR="007E0C6F" w:rsidRPr="007E0C6F" w:rsidRDefault="007E0C6F" w:rsidP="007E0C6F"/>
    <w:p w14:paraId="52213ACB" w14:textId="7E114884" w:rsidR="007E0C6F" w:rsidRDefault="007E0C6F" w:rsidP="007E0C6F">
      <w:pPr>
        <w:pStyle w:val="ListParagraph"/>
        <w:numPr>
          <w:ilvl w:val="0"/>
          <w:numId w:val="26"/>
        </w:numPr>
      </w:pPr>
      <w:r w:rsidRPr="007E0C6F">
        <w:rPr>
          <w:i/>
          <w:iCs/>
        </w:rPr>
        <w:t>#define</w:t>
      </w:r>
      <w:r>
        <w:t xml:space="preserve"> </w:t>
      </w:r>
      <w:r w:rsidRPr="007E0C6F">
        <w:rPr>
          <w:b/>
          <w:bCs/>
        </w:rPr>
        <w:t>SI5351A_PARK_CLK_NUM    1</w:t>
      </w:r>
      <w:r>
        <w:t xml:space="preserve">     - The Si5351a Clock Number output used to mimic the QRP Labs U3S Park feature. This </w:t>
      </w:r>
      <w:r w:rsidR="003C4220">
        <w:t>should be an unterminated</w:t>
      </w:r>
      <w:r>
        <w:t xml:space="preserve"> </w:t>
      </w:r>
      <w:proofErr w:type="spellStart"/>
      <w:r>
        <w:t>clk</w:t>
      </w:r>
      <w:proofErr w:type="spellEnd"/>
      <w:r>
        <w:t xml:space="preserve"> port.</w:t>
      </w:r>
    </w:p>
    <w:p w14:paraId="5FD95E67" w14:textId="444BBA25" w:rsidR="007E0C6F" w:rsidRDefault="007E0C6F" w:rsidP="007E0C6F">
      <w:r>
        <w:t xml:space="preserve">                                              </w:t>
      </w:r>
    </w:p>
    <w:p w14:paraId="40181018" w14:textId="77777777" w:rsidR="004D5970" w:rsidRDefault="007E0C6F" w:rsidP="004D5970">
      <w:pPr>
        <w:pStyle w:val="ListParagraph"/>
        <w:numPr>
          <w:ilvl w:val="0"/>
          <w:numId w:val="26"/>
        </w:numPr>
      </w:pPr>
      <w:r w:rsidRPr="007E0C6F">
        <w:rPr>
          <w:i/>
          <w:iCs/>
        </w:rPr>
        <w:t>#define</w:t>
      </w:r>
      <w:r>
        <w:t xml:space="preserve"> </w:t>
      </w:r>
      <w:r w:rsidRPr="007E0C6F">
        <w:rPr>
          <w:b/>
          <w:bCs/>
        </w:rPr>
        <w:t xml:space="preserve">SI5351A_CAL_CLK_NUM     2 </w:t>
      </w:r>
      <w:r>
        <w:t xml:space="preserve">     -  Calibration Clock Number. This clock output must </w:t>
      </w:r>
      <w:r w:rsidR="004D5970">
        <w:t>physically terminate on processor Pin D5 for the calibration capability to work.</w:t>
      </w:r>
      <w:r>
        <w:t xml:space="preserve">      </w:t>
      </w:r>
    </w:p>
    <w:p w14:paraId="762E349E" w14:textId="77777777" w:rsidR="004D5970" w:rsidRDefault="004D5970" w:rsidP="004D5970">
      <w:pPr>
        <w:pStyle w:val="ListParagraph"/>
      </w:pPr>
    </w:p>
    <w:p w14:paraId="31077B66" w14:textId="50149153" w:rsidR="007E0C6F" w:rsidRDefault="007E0C6F" w:rsidP="004D5970">
      <w:r>
        <w:t xml:space="preserve">                     </w:t>
      </w:r>
    </w:p>
    <w:p w14:paraId="7F450020" w14:textId="5E4A31CB" w:rsidR="007E0C6F" w:rsidRDefault="007E0C6F" w:rsidP="004D5970">
      <w:pPr>
        <w:pStyle w:val="ListParagraph"/>
        <w:numPr>
          <w:ilvl w:val="0"/>
          <w:numId w:val="26"/>
        </w:numPr>
      </w:pPr>
      <w:r w:rsidRPr="004D5970">
        <w:rPr>
          <w:i/>
          <w:iCs/>
        </w:rPr>
        <w:t>#define</w:t>
      </w:r>
      <w:r>
        <w:t xml:space="preserve"> </w:t>
      </w:r>
      <w:r w:rsidRPr="004D5970">
        <w:rPr>
          <w:b/>
          <w:bCs/>
        </w:rPr>
        <w:t xml:space="preserve">SI5351A_WSPRTX_CLK_NUM  0 </w:t>
      </w:r>
      <w:r>
        <w:t xml:space="preserve">    </w:t>
      </w:r>
      <w:r w:rsidR="004D5970">
        <w:t xml:space="preserve">- </w:t>
      </w:r>
      <w:r>
        <w:t xml:space="preserve"> The Si5351a Clock Number output used for the WSPR Beacon Transmission</w:t>
      </w:r>
      <w:r w:rsidR="004D5970">
        <w:t xml:space="preserve"> and also for QRSS Beaconing. </w:t>
      </w:r>
    </w:p>
    <w:p w14:paraId="5F65222B" w14:textId="77777777" w:rsidR="004D5970" w:rsidRDefault="004D5970" w:rsidP="004D5970"/>
    <w:p w14:paraId="621EEAD9" w14:textId="5AA73D21" w:rsidR="004D5970" w:rsidRDefault="004D5970" w:rsidP="004D5970">
      <w:pPr>
        <w:pStyle w:val="ListParagraph"/>
        <w:numPr>
          <w:ilvl w:val="0"/>
          <w:numId w:val="26"/>
        </w:numPr>
      </w:pPr>
      <w:r w:rsidRPr="004D5970">
        <w:rPr>
          <w:i/>
          <w:iCs/>
        </w:rPr>
        <w:t>#define</w:t>
      </w:r>
      <w:r w:rsidRPr="004D5970">
        <w:t xml:space="preserve"> </w:t>
      </w:r>
      <w:r w:rsidRPr="004D5970">
        <w:rPr>
          <w:b/>
          <w:bCs/>
        </w:rPr>
        <w:t xml:space="preserve">SI5351A_CLK_FREQ_CORRECTION   </w:t>
      </w:r>
      <w:r>
        <w:rPr>
          <w:b/>
          <w:bCs/>
        </w:rPr>
        <w:t xml:space="preserve">0  - </w:t>
      </w:r>
      <w:r>
        <w:t xml:space="preserve">This parameter will be specific to your board and depends on the Si5351a crystal frequency. Start with zero and allow the board to run through several self-calibration cycles with debug on. Monitor the calibration logging until you see that the target frequency (3.2 </w:t>
      </w:r>
      <w:proofErr w:type="spellStart"/>
      <w:r>
        <w:t>Mhz</w:t>
      </w:r>
      <w:proofErr w:type="spellEnd"/>
      <w:r>
        <w:t xml:space="preserve">) is reached during calibration and note the correction factor applied at that point. </w:t>
      </w:r>
      <w:r>
        <w:lastRenderedPageBreak/>
        <w:t>Substitute that value for this parameter, recompile and upload the new load. This provides a reasonable initial correction factor for calibration and will help the calibration algorithm converge more quickly after startup. Note that this correction factor may be a negative number.</w:t>
      </w:r>
    </w:p>
    <w:p w14:paraId="40089910" w14:textId="77777777" w:rsidR="004D5970" w:rsidRDefault="004D5970" w:rsidP="004D5970">
      <w:pPr>
        <w:pStyle w:val="ListParagraph"/>
      </w:pPr>
    </w:p>
    <w:p w14:paraId="638051AC" w14:textId="7008447C" w:rsidR="004D5970" w:rsidRDefault="004D5970" w:rsidP="004D5970">
      <w:pPr>
        <w:pStyle w:val="ListParagraph"/>
        <w:numPr>
          <w:ilvl w:val="0"/>
          <w:numId w:val="26"/>
        </w:numPr>
      </w:pPr>
      <w:r w:rsidRPr="004D5970">
        <w:rPr>
          <w:i/>
          <w:iCs/>
        </w:rPr>
        <w:t>#define</w:t>
      </w:r>
      <w:r>
        <w:t xml:space="preserve"> </w:t>
      </w:r>
      <w:r w:rsidRPr="004D5970">
        <w:rPr>
          <w:b/>
          <w:bCs/>
        </w:rPr>
        <w:t>SI5351BX_XTALPF</w:t>
      </w:r>
      <w:r>
        <w:t xml:space="preserve">   </w:t>
      </w:r>
      <w:r w:rsidRPr="004D5970">
        <w:rPr>
          <w:b/>
          <w:bCs/>
        </w:rPr>
        <w:t>3</w:t>
      </w:r>
      <w:r>
        <w:t xml:space="preserve">               -  1:6pf  2:8pf  3:10pf -  assuming 10 pF, otherwise change</w:t>
      </w:r>
    </w:p>
    <w:p w14:paraId="4CCA21B4" w14:textId="77777777" w:rsidR="004D5970" w:rsidRDefault="004D5970" w:rsidP="004D5970">
      <w:pPr>
        <w:pStyle w:val="ListParagraph"/>
      </w:pPr>
    </w:p>
    <w:p w14:paraId="017BD7A7" w14:textId="5326FD20" w:rsidR="004D5970" w:rsidRDefault="004D5970" w:rsidP="004D5970">
      <w:r>
        <w:t xml:space="preserve"> If using 27mhz crystal for Si5351a, set XTAL=27000000, MSA=33.  Then </w:t>
      </w:r>
      <w:proofErr w:type="spellStart"/>
      <w:r>
        <w:t>vco</w:t>
      </w:r>
      <w:proofErr w:type="spellEnd"/>
      <w:r>
        <w:t>=891mhz</w:t>
      </w:r>
    </w:p>
    <w:p w14:paraId="070CCC4E" w14:textId="7F000C38" w:rsidR="004D5970" w:rsidRDefault="004D5970" w:rsidP="004D5970">
      <w:pPr>
        <w:pStyle w:val="ListParagraph"/>
        <w:numPr>
          <w:ilvl w:val="0"/>
          <w:numId w:val="26"/>
        </w:numPr>
      </w:pPr>
      <w:r w:rsidRPr="00E474D1">
        <w:rPr>
          <w:i/>
          <w:iCs/>
        </w:rPr>
        <w:t>#define</w:t>
      </w:r>
      <w:r>
        <w:t xml:space="preserve"> </w:t>
      </w:r>
      <w:r w:rsidRPr="00E474D1">
        <w:rPr>
          <w:b/>
          <w:bCs/>
        </w:rPr>
        <w:t>SI5351BX_XTAL 2500000000ULL</w:t>
      </w:r>
      <w:r>
        <w:t xml:space="preserve">      </w:t>
      </w:r>
      <w:r w:rsidR="00E474D1">
        <w:t xml:space="preserve">-   </w:t>
      </w:r>
      <w:r>
        <w:t xml:space="preserve">Crystal </w:t>
      </w:r>
      <w:proofErr w:type="spellStart"/>
      <w:r>
        <w:t>freq</w:t>
      </w:r>
      <w:proofErr w:type="spellEnd"/>
      <w:r>
        <w:t xml:space="preserve"> in centi</w:t>
      </w:r>
      <w:r w:rsidR="00FF6DDE">
        <w:t>-Hertz</w:t>
      </w:r>
      <w:r>
        <w:t xml:space="preserve"> </w:t>
      </w:r>
    </w:p>
    <w:p w14:paraId="5CE1084F" w14:textId="3C5771F1" w:rsidR="004D5970" w:rsidRDefault="004D5970" w:rsidP="004D5970">
      <w:pPr>
        <w:pStyle w:val="ListParagraph"/>
        <w:numPr>
          <w:ilvl w:val="0"/>
          <w:numId w:val="26"/>
        </w:numPr>
      </w:pPr>
      <w:r w:rsidRPr="00E474D1">
        <w:rPr>
          <w:i/>
          <w:iCs/>
        </w:rPr>
        <w:t>#define</w:t>
      </w:r>
      <w:r>
        <w:t xml:space="preserve"> </w:t>
      </w:r>
      <w:r w:rsidRPr="00E474D1">
        <w:rPr>
          <w:b/>
          <w:bCs/>
        </w:rPr>
        <w:t>SI5351BX_MSA  35</w:t>
      </w:r>
      <w:r>
        <w:t xml:space="preserve">       </w:t>
      </w:r>
      <w:r w:rsidR="00E474D1">
        <w:t xml:space="preserve">- </w:t>
      </w:r>
      <w:r>
        <w:t xml:space="preserve"> VCOA is at 25mhz*35 = 875mhz</w:t>
      </w:r>
    </w:p>
    <w:p w14:paraId="01BB11BB" w14:textId="77777777" w:rsidR="00E474D1" w:rsidRDefault="00E474D1" w:rsidP="00E474D1"/>
    <w:p w14:paraId="7BEDD125" w14:textId="2F7308AC" w:rsidR="00E474D1" w:rsidRDefault="00E474D1" w:rsidP="00E474D1">
      <w:pPr>
        <w:pStyle w:val="Heading4"/>
      </w:pPr>
      <w:r w:rsidRPr="00E474D1">
        <w:t xml:space="preserve">Parameters dependent on Processor CPU Speed </w:t>
      </w:r>
      <w:r>
        <w:t>(</w:t>
      </w:r>
      <w:r w:rsidRPr="00E474D1">
        <w:t>Assumption is 8Mhz Clock</w:t>
      </w:r>
      <w:r>
        <w:t>)</w:t>
      </w:r>
    </w:p>
    <w:p w14:paraId="2F952D61" w14:textId="42DD2180" w:rsidR="00507AB2" w:rsidRDefault="00E474D1" w:rsidP="00E474D1">
      <w:r>
        <w:t xml:space="preserve">The following parameter </w:t>
      </w:r>
      <w:r w:rsidRPr="00E474D1">
        <w:rPr>
          <w:b/>
          <w:bCs/>
        </w:rPr>
        <w:t>WSPR_CTC</w:t>
      </w:r>
      <w:r>
        <w:t xml:space="preserve"> is used for Timer1 that generates a 1.46 Hz interrupt.</w:t>
      </w:r>
      <w:r w:rsidR="00507AB2">
        <w:t xml:space="preserve"> This results in an interrupt that triggers every 682.68 milliseconds to drive the WSPR transmission. </w:t>
      </w:r>
    </w:p>
    <w:p w14:paraId="3297E4F5" w14:textId="4647C9EF" w:rsidR="00630647" w:rsidRDefault="00E474D1" w:rsidP="00E474D1">
      <w:r>
        <w:t xml:space="preserve"> THE CURRENT VALUE for WSPR_CTC ASSUMES AN 8 MHZ PROCESSOR CLOCK ! </w:t>
      </w:r>
    </w:p>
    <w:p w14:paraId="6F67A495" w14:textId="224B01FC" w:rsidR="00630647" w:rsidRDefault="00E474D1" w:rsidP="00E474D1">
      <w:r>
        <w:t>If you are using most Arduinos (</w:t>
      </w:r>
      <w:proofErr w:type="spellStart"/>
      <w:r>
        <w:t>i.e</w:t>
      </w:r>
      <w:proofErr w:type="spellEnd"/>
      <w:r>
        <w:t xml:space="preserve"> Nano, UNO </w:t>
      </w:r>
      <w:proofErr w:type="spellStart"/>
      <w:r>
        <w:t>etc</w:t>
      </w:r>
      <w:proofErr w:type="spellEnd"/>
      <w:r>
        <w:t xml:space="preserve">) they use a 16 </w:t>
      </w:r>
      <w:proofErr w:type="spellStart"/>
      <w:r>
        <w:t>Mhz</w:t>
      </w:r>
      <w:proofErr w:type="spellEnd"/>
      <w:r>
        <w:t xml:space="preserve"> clock and the value 10672 must be substituted.</w:t>
      </w:r>
      <w:r w:rsidR="00630647">
        <w:t xml:space="preserve"> </w:t>
      </w:r>
    </w:p>
    <w:p w14:paraId="7E81E70F" w14:textId="77777777" w:rsidR="00630647" w:rsidRDefault="00E474D1" w:rsidP="00E474D1">
      <w:pPr>
        <w:pStyle w:val="ListParagraph"/>
        <w:numPr>
          <w:ilvl w:val="0"/>
          <w:numId w:val="27"/>
        </w:numPr>
      </w:pPr>
      <w:proofErr w:type="spellStart"/>
      <w:r>
        <w:t>ie</w:t>
      </w:r>
      <w:proofErr w:type="spellEnd"/>
      <w:r>
        <w:t xml:space="preserve">. </w:t>
      </w:r>
      <w:r w:rsidRPr="003C4220">
        <w:rPr>
          <w:i/>
          <w:iCs/>
        </w:rPr>
        <w:t>#define</w:t>
      </w:r>
      <w:r>
        <w:t xml:space="preserve"> </w:t>
      </w:r>
      <w:r w:rsidRPr="003C4220">
        <w:rPr>
          <w:b/>
          <w:bCs/>
        </w:rPr>
        <w:t>WSPR_CTC                10672</w:t>
      </w:r>
      <w:r>
        <w:t xml:space="preserve">       // CTC value for WSPR on Arduino using 16 </w:t>
      </w:r>
      <w:proofErr w:type="spellStart"/>
      <w:r>
        <w:t>Mhz</w:t>
      </w:r>
      <w:proofErr w:type="spellEnd"/>
      <w:r>
        <w:t xml:space="preserve"> clock (i.e. Nano, Uno </w:t>
      </w:r>
      <w:proofErr w:type="spellStart"/>
      <w:r>
        <w:t>etc</w:t>
      </w:r>
      <w:proofErr w:type="spellEnd"/>
      <w:r>
        <w:t>)</w:t>
      </w:r>
    </w:p>
    <w:p w14:paraId="6B20749D" w14:textId="08375EA1" w:rsidR="00E474D1" w:rsidRDefault="00E474D1" w:rsidP="00630647">
      <w:pPr>
        <w:ind w:left="60"/>
      </w:pPr>
      <w:r>
        <w:t>The formula to calculate WSPR_CTC is: 1.4648 = CPU_CLOCK_SPEED_HZ / (PRESCALE_VALUE) x (WSPR_CTC + 1)</w:t>
      </w:r>
    </w:p>
    <w:p w14:paraId="4F35EEE0" w14:textId="16EE98CE" w:rsidR="00630647" w:rsidRDefault="00630647" w:rsidP="00630647">
      <w:pPr>
        <w:pStyle w:val="ListParagraph"/>
        <w:numPr>
          <w:ilvl w:val="0"/>
          <w:numId w:val="27"/>
        </w:numPr>
      </w:pPr>
      <w:r w:rsidRPr="00630647">
        <w:rPr>
          <w:i/>
          <w:iCs/>
        </w:rPr>
        <w:t>#define</w:t>
      </w:r>
      <w:r w:rsidRPr="00630647">
        <w:t xml:space="preserve"> </w:t>
      </w:r>
      <w:r w:rsidRPr="00630647">
        <w:rPr>
          <w:b/>
          <w:bCs/>
        </w:rPr>
        <w:t>WSPR_CTC                5336</w:t>
      </w:r>
      <w:r w:rsidRPr="00630647">
        <w:t xml:space="preserve">     </w:t>
      </w:r>
      <w:r>
        <w:t xml:space="preserve">-  </w:t>
      </w:r>
      <w:r w:rsidRPr="00630647">
        <w:t xml:space="preserve">CTC value for WSPR on Arduino using an 8 </w:t>
      </w:r>
      <w:proofErr w:type="spellStart"/>
      <w:r w:rsidRPr="00630647">
        <w:t>Mhz</w:t>
      </w:r>
      <w:proofErr w:type="spellEnd"/>
      <w:r w:rsidRPr="00630647">
        <w:t xml:space="preserve"> clock (i.e. Arduino Pro Mini 3.3v 8 </w:t>
      </w:r>
      <w:proofErr w:type="spellStart"/>
      <w:r w:rsidRPr="00630647">
        <w:t>Mhz</w:t>
      </w:r>
      <w:proofErr w:type="spellEnd"/>
      <w:r w:rsidRPr="00630647">
        <w:t>)</w:t>
      </w:r>
    </w:p>
    <w:p w14:paraId="5A68DCE5" w14:textId="77777777" w:rsidR="00630647" w:rsidRDefault="00630647" w:rsidP="00630647">
      <w:pPr>
        <w:ind w:left="60"/>
      </w:pPr>
    </w:p>
    <w:p w14:paraId="72F9448B" w14:textId="321DFCF8" w:rsidR="00630647" w:rsidRDefault="00630647" w:rsidP="00630647">
      <w:pPr>
        <w:pStyle w:val="ListParagraph"/>
        <w:numPr>
          <w:ilvl w:val="0"/>
          <w:numId w:val="27"/>
        </w:numPr>
      </w:pPr>
      <w:r w:rsidRPr="00630647">
        <w:rPr>
          <w:i/>
          <w:iCs/>
        </w:rPr>
        <w:t>#define</w:t>
      </w:r>
      <w:r w:rsidRPr="00630647">
        <w:t xml:space="preserve"> </w:t>
      </w:r>
      <w:r w:rsidRPr="00630647">
        <w:rPr>
          <w:b/>
          <w:bCs/>
        </w:rPr>
        <w:t>SI5351_CAL_TARGET_FREQ  320000000ULL</w:t>
      </w:r>
      <w:r>
        <w:t xml:space="preserve"> </w:t>
      </w:r>
      <w:r w:rsidRPr="00630647">
        <w:t xml:space="preserve"> </w:t>
      </w:r>
      <w:r>
        <w:t xml:space="preserve">-  </w:t>
      </w:r>
      <w:r w:rsidRPr="00630647">
        <w:t xml:space="preserve">This is calculated as CPU_CLOCK_SPEED_HZ / 2.5 expressed in hundredths of Hz. Assumes </w:t>
      </w:r>
      <w:r w:rsidR="00FF6DDE">
        <w:t xml:space="preserve">an </w:t>
      </w:r>
      <w:r w:rsidRPr="00630647">
        <w:t xml:space="preserve">8 </w:t>
      </w:r>
      <w:proofErr w:type="spellStart"/>
      <w:r w:rsidRPr="00630647">
        <w:t>Mhz</w:t>
      </w:r>
      <w:proofErr w:type="spellEnd"/>
      <w:r w:rsidRPr="00630647">
        <w:t xml:space="preserve"> cl</w:t>
      </w:r>
      <w:r w:rsidR="00FF6DDE">
        <w:t>oc</w:t>
      </w:r>
      <w:r w:rsidRPr="00630647">
        <w:t>k.</w:t>
      </w:r>
      <w:r w:rsidR="008A1CB7">
        <w:t xml:space="preserve"> If using a 16 </w:t>
      </w:r>
      <w:proofErr w:type="spellStart"/>
      <w:r w:rsidR="008A1CB7">
        <w:t>Mhz</w:t>
      </w:r>
      <w:proofErr w:type="spellEnd"/>
      <w:r w:rsidR="008A1CB7">
        <w:t xml:space="preserve"> processor clock then this can safely be doubled to 64</w:t>
      </w:r>
      <w:r w:rsidR="008A1CB7" w:rsidRPr="00630647">
        <w:rPr>
          <w:b/>
          <w:bCs/>
        </w:rPr>
        <w:t>0000000ULL</w:t>
      </w:r>
      <w:r w:rsidR="008A1CB7">
        <w:rPr>
          <w:b/>
          <w:bCs/>
        </w:rPr>
        <w:t xml:space="preserve"> </w:t>
      </w:r>
      <w:r w:rsidR="008A1CB7" w:rsidRPr="008A1CB7">
        <w:t>(</w:t>
      </w:r>
      <w:proofErr w:type="spellStart"/>
      <w:r w:rsidR="008A1CB7" w:rsidRPr="008A1CB7">
        <w:t>i.e</w:t>
      </w:r>
      <w:proofErr w:type="spellEnd"/>
      <w:r w:rsidR="008A1CB7" w:rsidRPr="008A1CB7">
        <w:t xml:space="preserve"> 6.4 </w:t>
      </w:r>
      <w:proofErr w:type="spellStart"/>
      <w:r w:rsidR="008A1CB7" w:rsidRPr="008A1CB7">
        <w:t>Mhz</w:t>
      </w:r>
      <w:proofErr w:type="spellEnd"/>
      <w:r w:rsidR="008A1CB7" w:rsidRPr="008A1CB7">
        <w:t>)</w:t>
      </w:r>
      <w:r w:rsidR="008A1CB7">
        <w:rPr>
          <w:b/>
          <w:bCs/>
        </w:rPr>
        <w:t xml:space="preserve"> </w:t>
      </w:r>
      <w:r w:rsidR="008A1CB7" w:rsidRPr="008A1CB7">
        <w:t>for better calibration accuracy.</w:t>
      </w:r>
    </w:p>
    <w:p w14:paraId="681444A0" w14:textId="77777777" w:rsidR="00B94BD3" w:rsidRDefault="00B94BD3" w:rsidP="00B94BD3">
      <w:pPr>
        <w:pStyle w:val="ListParagraph"/>
      </w:pPr>
    </w:p>
    <w:p w14:paraId="437E872B" w14:textId="061FA03B" w:rsidR="00B94BD3" w:rsidRDefault="00B94BD3" w:rsidP="00B94BD3">
      <w:pPr>
        <w:pStyle w:val="Heading4"/>
        <w:rPr>
          <w:i w:val="0"/>
          <w:iCs w:val="0"/>
        </w:rPr>
      </w:pPr>
      <w:r>
        <w:rPr>
          <w:i w:val="0"/>
          <w:iCs w:val="0"/>
        </w:rPr>
        <w:lastRenderedPageBreak/>
        <w:t xml:space="preserve">Power Disable Feature Parameters for SI5351a and GPS </w:t>
      </w:r>
    </w:p>
    <w:p w14:paraId="0652A957" w14:textId="10871D42" w:rsidR="00B94BD3" w:rsidRDefault="00B94BD3" w:rsidP="00B94BD3">
      <w:r>
        <w:t xml:space="preserve">The K1FM V1.3 boards support the capability to control the supply voltage to </w:t>
      </w:r>
      <w:r w:rsidR="0097007D">
        <w:t xml:space="preserve">both </w:t>
      </w:r>
      <w:r>
        <w:t xml:space="preserve">the Si5351 and GPS via a pair of power </w:t>
      </w:r>
      <w:proofErr w:type="spellStart"/>
      <w:r>
        <w:t>Mosfets</w:t>
      </w:r>
      <w:proofErr w:type="spellEnd"/>
      <w:r w:rsidR="0097007D">
        <w:t xml:space="preserve">. This allows Orion the option of switching these off at startup to reduce power consumption. This feature is combined with STARTUP VOLTAGE management to reduce power consumption until the operating voltage is reached. The parameters that control this capability are : </w:t>
      </w:r>
    </w:p>
    <w:p w14:paraId="10D3FEC4" w14:textId="7859F80C" w:rsidR="0097007D" w:rsidRDefault="0097007D" w:rsidP="0097007D"/>
    <w:p w14:paraId="108CBF75" w14:textId="21EA128F" w:rsidR="0097007D" w:rsidRDefault="0097007D" w:rsidP="0097007D">
      <w:pPr>
        <w:pStyle w:val="ListParagraph"/>
        <w:numPr>
          <w:ilvl w:val="0"/>
          <w:numId w:val="30"/>
        </w:numPr>
      </w:pPr>
      <w:r w:rsidRPr="0097007D">
        <w:rPr>
          <w:i/>
          <w:iCs/>
        </w:rPr>
        <w:t>#define</w:t>
      </w:r>
      <w:r>
        <w:t xml:space="preserve"> </w:t>
      </w:r>
      <w:r w:rsidRPr="0097007D">
        <w:rPr>
          <w:b/>
          <w:bCs/>
        </w:rPr>
        <w:t>GPS_POWER_DISABLE_SUPPORTED</w:t>
      </w:r>
      <w:r>
        <w:rPr>
          <w:b/>
          <w:bCs/>
        </w:rPr>
        <w:t xml:space="preserve">  - </w:t>
      </w:r>
      <w:r>
        <w:t xml:space="preserve"> K1FM 1.2 boards and greater support the ability to enable/disable VCC power to GPS </w:t>
      </w:r>
    </w:p>
    <w:p w14:paraId="0A8D1E01" w14:textId="2C57E20D" w:rsidR="0097007D" w:rsidRDefault="0097007D" w:rsidP="0097007D">
      <w:pPr>
        <w:pStyle w:val="ListParagraph"/>
        <w:numPr>
          <w:ilvl w:val="0"/>
          <w:numId w:val="30"/>
        </w:numPr>
      </w:pPr>
      <w:r w:rsidRPr="0097007D">
        <w:rPr>
          <w:i/>
          <w:iCs/>
        </w:rPr>
        <w:t>#ifdef</w:t>
      </w:r>
      <w:r>
        <w:t xml:space="preserve">  </w:t>
      </w:r>
      <w:r w:rsidRPr="0097007D">
        <w:rPr>
          <w:b/>
          <w:bCs/>
        </w:rPr>
        <w:t>GPS_POWER_DISABLE_SUPPORTED</w:t>
      </w:r>
      <w:r>
        <w:t xml:space="preserve"> </w:t>
      </w:r>
    </w:p>
    <w:p w14:paraId="5C8D0436" w14:textId="06B7EB0A" w:rsidR="0097007D" w:rsidRDefault="0097007D" w:rsidP="0097007D">
      <w:pPr>
        <w:ind w:left="1440"/>
      </w:pPr>
      <w:r>
        <w:t xml:space="preserve">  </w:t>
      </w:r>
      <w:r w:rsidRPr="0097007D">
        <w:rPr>
          <w:i/>
          <w:iCs/>
        </w:rPr>
        <w:t>#define</w:t>
      </w:r>
      <w:r>
        <w:t xml:space="preserve"> </w:t>
      </w:r>
      <w:r w:rsidRPr="0097007D">
        <w:rPr>
          <w:b/>
          <w:bCs/>
        </w:rPr>
        <w:t>GPS_POWER_DISABLE_PIN</w:t>
      </w:r>
      <w:r w:rsidRPr="0097007D">
        <w:rPr>
          <w:b/>
          <w:bCs/>
        </w:rPr>
        <w:tab/>
        <w:t>7</w:t>
      </w:r>
      <w:r>
        <w:tab/>
        <w:t>// Pin D7</w:t>
      </w:r>
    </w:p>
    <w:p w14:paraId="58C08E70" w14:textId="2BD6C820" w:rsidR="0097007D" w:rsidRDefault="0097007D" w:rsidP="0097007D">
      <w:pPr>
        <w:ind w:left="1440"/>
      </w:pPr>
      <w:r>
        <w:t>// Enable PIN for GPS VCC (LOW = enabled, HIGH = disabled)</w:t>
      </w:r>
    </w:p>
    <w:p w14:paraId="512DFECB" w14:textId="03E1C70A" w:rsidR="0097007D" w:rsidRDefault="0097007D" w:rsidP="0097007D">
      <w:pPr>
        <w:ind w:left="720"/>
        <w:rPr>
          <w:i/>
          <w:iCs/>
        </w:rPr>
      </w:pPr>
      <w:r w:rsidRPr="0097007D">
        <w:rPr>
          <w:i/>
          <w:iCs/>
        </w:rPr>
        <w:t>#endif</w:t>
      </w:r>
    </w:p>
    <w:p w14:paraId="079D73B3" w14:textId="77777777" w:rsidR="0097007D" w:rsidRPr="0097007D" w:rsidRDefault="0097007D" w:rsidP="0097007D">
      <w:pPr>
        <w:ind w:left="720"/>
        <w:rPr>
          <w:i/>
          <w:iCs/>
        </w:rPr>
      </w:pPr>
    </w:p>
    <w:p w14:paraId="2A7A1DD5" w14:textId="66018AD9" w:rsidR="0097007D" w:rsidRDefault="0097007D" w:rsidP="0097007D">
      <w:pPr>
        <w:pStyle w:val="ListParagraph"/>
        <w:numPr>
          <w:ilvl w:val="0"/>
          <w:numId w:val="30"/>
        </w:numPr>
      </w:pPr>
      <w:r w:rsidRPr="0097007D">
        <w:rPr>
          <w:i/>
          <w:iCs/>
        </w:rPr>
        <w:t>#define</w:t>
      </w:r>
      <w:r>
        <w:tab/>
      </w:r>
      <w:r w:rsidRPr="0097007D">
        <w:rPr>
          <w:b/>
          <w:bCs/>
        </w:rPr>
        <w:t xml:space="preserve"> SI5351_POWER_DISABLE_SUPPORTED</w:t>
      </w:r>
      <w:r>
        <w:rPr>
          <w:b/>
          <w:bCs/>
        </w:rPr>
        <w:t xml:space="preserve">- </w:t>
      </w:r>
      <w:r>
        <w:t>K1FM 1.2 boards and greater support the ability to enable/disable VCC power to Si5351a</w:t>
      </w:r>
    </w:p>
    <w:p w14:paraId="6C1699D2" w14:textId="346ADA1D" w:rsidR="0097007D" w:rsidRDefault="0097007D" w:rsidP="0097007D">
      <w:pPr>
        <w:pStyle w:val="ListParagraph"/>
        <w:numPr>
          <w:ilvl w:val="0"/>
          <w:numId w:val="30"/>
        </w:numPr>
      </w:pPr>
      <w:r w:rsidRPr="0097007D">
        <w:rPr>
          <w:i/>
          <w:iCs/>
        </w:rPr>
        <w:t>#ifdef</w:t>
      </w:r>
      <w:r>
        <w:t xml:space="preserve">  </w:t>
      </w:r>
      <w:r>
        <w:rPr>
          <w:b/>
          <w:bCs/>
        </w:rPr>
        <w:t>SI5351</w:t>
      </w:r>
      <w:r w:rsidRPr="0097007D">
        <w:rPr>
          <w:b/>
          <w:bCs/>
        </w:rPr>
        <w:t>_POWER_DISABLE_SUPPORTED</w:t>
      </w:r>
      <w:r>
        <w:t xml:space="preserve"> </w:t>
      </w:r>
    </w:p>
    <w:p w14:paraId="3A17EF39" w14:textId="4B6F6CB5" w:rsidR="0097007D" w:rsidRDefault="0097007D" w:rsidP="0097007D">
      <w:pPr>
        <w:ind w:left="1440"/>
      </w:pPr>
      <w:r>
        <w:t xml:space="preserve">  </w:t>
      </w:r>
      <w:r w:rsidRPr="0097007D">
        <w:rPr>
          <w:i/>
          <w:iCs/>
        </w:rPr>
        <w:t>#define</w:t>
      </w:r>
      <w:r>
        <w:t xml:space="preserve"> </w:t>
      </w:r>
      <w:r>
        <w:rPr>
          <w:b/>
          <w:bCs/>
        </w:rPr>
        <w:t>TX</w:t>
      </w:r>
      <w:r w:rsidRPr="0097007D">
        <w:rPr>
          <w:b/>
          <w:bCs/>
        </w:rPr>
        <w:t>_POWER_DISABLE_PIN</w:t>
      </w:r>
      <w:r w:rsidRPr="0097007D">
        <w:rPr>
          <w:b/>
          <w:bCs/>
        </w:rPr>
        <w:tab/>
      </w:r>
      <w:r>
        <w:rPr>
          <w:b/>
          <w:bCs/>
        </w:rPr>
        <w:t>6</w:t>
      </w:r>
      <w:r>
        <w:tab/>
        <w:t>// Pin D6</w:t>
      </w:r>
    </w:p>
    <w:p w14:paraId="434120C5" w14:textId="0299C76A" w:rsidR="0097007D" w:rsidRDefault="0097007D" w:rsidP="0097007D">
      <w:pPr>
        <w:ind w:left="1440"/>
      </w:pPr>
      <w:r>
        <w:t xml:space="preserve">// </w:t>
      </w:r>
      <w:r w:rsidRPr="0097007D">
        <w:t>Enable PIN for Si5351a TX VCC (LOW = enabled, HIGH = disabled)</w:t>
      </w:r>
    </w:p>
    <w:p w14:paraId="3492EED9" w14:textId="77777777" w:rsidR="0097007D" w:rsidRPr="0097007D" w:rsidRDefault="0097007D" w:rsidP="0097007D">
      <w:pPr>
        <w:ind w:left="720"/>
        <w:rPr>
          <w:i/>
          <w:iCs/>
        </w:rPr>
      </w:pPr>
      <w:r w:rsidRPr="0097007D">
        <w:rPr>
          <w:i/>
          <w:iCs/>
        </w:rPr>
        <w:t>#endif</w:t>
      </w:r>
    </w:p>
    <w:p w14:paraId="6438A4C9" w14:textId="5363E0AB" w:rsidR="0097007D" w:rsidRPr="00B94BD3" w:rsidRDefault="00262E05" w:rsidP="00262E05">
      <w:r>
        <w:t xml:space="preserve">For boards that don’t support these features the parameters </w:t>
      </w:r>
      <w:r w:rsidRPr="0097007D">
        <w:rPr>
          <w:b/>
          <w:bCs/>
        </w:rPr>
        <w:t>GPS_POWER_DISABLE_SUPPORTED</w:t>
      </w:r>
      <w:r>
        <w:rPr>
          <w:b/>
          <w:bCs/>
        </w:rPr>
        <w:t xml:space="preserve"> </w:t>
      </w:r>
      <w:r w:rsidRPr="00262E05">
        <w:t>and</w:t>
      </w:r>
      <w:r>
        <w:rPr>
          <w:b/>
          <w:bCs/>
        </w:rPr>
        <w:t xml:space="preserve"> </w:t>
      </w:r>
      <w:r w:rsidRPr="0097007D">
        <w:rPr>
          <w:b/>
          <w:bCs/>
        </w:rPr>
        <w:t>SI5351_POWER_DISABLE_SUPPORTED</w:t>
      </w:r>
      <w:r>
        <w:rPr>
          <w:b/>
          <w:bCs/>
        </w:rPr>
        <w:t xml:space="preserve"> </w:t>
      </w:r>
      <w:r w:rsidR="003C4220">
        <w:t>must</w:t>
      </w:r>
      <w:r w:rsidRPr="00262E05">
        <w:t xml:space="preserve"> be commented</w:t>
      </w:r>
      <w:r w:rsidR="003C4220">
        <w:t>.</w:t>
      </w:r>
      <w:r>
        <w:rPr>
          <w:b/>
          <w:bCs/>
        </w:rPr>
        <w:t xml:space="preserve"> </w:t>
      </w:r>
    </w:p>
    <w:p w14:paraId="33B7475A" w14:textId="77777777" w:rsidR="00DA682A" w:rsidRDefault="00DA682A" w:rsidP="00DA682A">
      <w:pPr>
        <w:pStyle w:val="ListParagraph"/>
      </w:pPr>
    </w:p>
    <w:p w14:paraId="64F12127" w14:textId="42214F80" w:rsidR="00B0622C" w:rsidRDefault="00B0622C" w:rsidP="00B0622C">
      <w:pPr>
        <w:pStyle w:val="Heading4"/>
      </w:pPr>
      <w:r>
        <w:t>Miscellaneous Pin Configurations</w:t>
      </w:r>
    </w:p>
    <w:p w14:paraId="1DFB5899" w14:textId="377569E7" w:rsidR="00B0622C" w:rsidRDefault="00B0622C" w:rsidP="00B0622C">
      <w:pPr>
        <w:pStyle w:val="ListParagraph"/>
        <w:numPr>
          <w:ilvl w:val="0"/>
          <w:numId w:val="29"/>
        </w:numPr>
      </w:pPr>
      <w:r w:rsidRPr="00B0622C">
        <w:rPr>
          <w:i/>
          <w:iCs/>
        </w:rPr>
        <w:t>#define</w:t>
      </w:r>
      <w:r>
        <w:t xml:space="preserve"> </w:t>
      </w:r>
      <w:r w:rsidRPr="00B0622C">
        <w:rPr>
          <w:b/>
          <w:bCs/>
        </w:rPr>
        <w:t>ANALOG_PIN_FOR_RNG_SEED  A1</w:t>
      </w:r>
      <w:r>
        <w:t xml:space="preserve">     -  </w:t>
      </w:r>
      <w:r w:rsidR="00B94BD3">
        <w:t>This is the p</w:t>
      </w:r>
      <w:r>
        <w:t xml:space="preserve">in used to generate </w:t>
      </w:r>
      <w:r w:rsidR="00A25DC5">
        <w:t xml:space="preserve">the </w:t>
      </w:r>
      <w:r>
        <w:t>seed for</w:t>
      </w:r>
      <w:r w:rsidR="00A25DC5">
        <w:t xml:space="preserve"> the Arduino</w:t>
      </w:r>
      <w:r>
        <w:t xml:space="preserve"> Random number generator</w:t>
      </w:r>
      <w:r w:rsidR="00B94BD3">
        <w:t>, using an analog read</w:t>
      </w:r>
      <w:r w:rsidR="00A25DC5">
        <w:t xml:space="preserve">. This </w:t>
      </w:r>
      <w:r>
        <w:t>must be a free analog pin (not connected to anything)</w:t>
      </w:r>
      <w:r w:rsidR="00A25DC5">
        <w:t xml:space="preserve">. </w:t>
      </w:r>
    </w:p>
    <w:p w14:paraId="2E6C9B09" w14:textId="77777777" w:rsidR="003C4220" w:rsidRDefault="003C4220" w:rsidP="003C4220">
      <w:pPr>
        <w:ind w:left="360"/>
      </w:pPr>
    </w:p>
    <w:p w14:paraId="6C9AF0A4" w14:textId="2AB78F1F" w:rsidR="006216C7" w:rsidRDefault="006216C7" w:rsidP="006216C7">
      <w:pPr>
        <w:pStyle w:val="ListParagraph"/>
        <w:numPr>
          <w:ilvl w:val="0"/>
          <w:numId w:val="29"/>
        </w:numPr>
      </w:pPr>
      <w:r w:rsidRPr="006216C7">
        <w:rPr>
          <w:i/>
          <w:iCs/>
        </w:rPr>
        <w:t>#define</w:t>
      </w:r>
      <w:r>
        <w:t xml:space="preserve"> </w:t>
      </w:r>
      <w:r w:rsidRPr="006216C7">
        <w:rPr>
          <w:b/>
          <w:bCs/>
        </w:rPr>
        <w:t>TX_LED_PRESENT</w:t>
      </w:r>
      <w:r>
        <w:t xml:space="preserve">          - WSPR Transmission in progress while lit </w:t>
      </w:r>
    </w:p>
    <w:p w14:paraId="00E5A299" w14:textId="74FB5516" w:rsidR="006216C7" w:rsidRDefault="006216C7" w:rsidP="006216C7">
      <w:pPr>
        <w:pStyle w:val="ListParagraph"/>
        <w:numPr>
          <w:ilvl w:val="0"/>
          <w:numId w:val="29"/>
        </w:numPr>
      </w:pPr>
      <w:r w:rsidRPr="006216C7">
        <w:rPr>
          <w:i/>
          <w:iCs/>
        </w:rPr>
        <w:lastRenderedPageBreak/>
        <w:t>#define</w:t>
      </w:r>
      <w:r>
        <w:t xml:space="preserve"> </w:t>
      </w:r>
      <w:r w:rsidRPr="006216C7">
        <w:rPr>
          <w:b/>
          <w:bCs/>
        </w:rPr>
        <w:t>SYNC_LED_PRESENT</w:t>
      </w:r>
      <w:r>
        <w:rPr>
          <w:b/>
          <w:bCs/>
        </w:rPr>
        <w:t xml:space="preserve">     </w:t>
      </w:r>
      <w:r w:rsidRPr="006216C7">
        <w:t>- Orion system clock synched with GPS</w:t>
      </w:r>
      <w:r>
        <w:t xml:space="preserve"> when LED is lit. </w:t>
      </w:r>
    </w:p>
    <w:p w14:paraId="1C1D98C0" w14:textId="77777777" w:rsidR="003C4220" w:rsidRDefault="003C4220" w:rsidP="003C4220">
      <w:pPr>
        <w:ind w:left="360"/>
      </w:pPr>
      <w:r>
        <w:t>Comment these out if not using an LED to indicate WSPR TX or GPS Time Sync. These are useful when experimenting with a solderless breadboard prototype to gain extra visibility of Beacon Operation. It is not expected that they would be used on flight hardware (i.e. during flight no one is going to see LEDs flashing).</w:t>
      </w:r>
    </w:p>
    <w:p w14:paraId="7606C979" w14:textId="7E9EA0E9" w:rsidR="00FF6DDE" w:rsidRDefault="00FF6DDE" w:rsidP="006216C7">
      <w:pPr>
        <w:ind w:left="360"/>
      </w:pPr>
      <w:r>
        <w:t>The following defines designate which pins are used for TX and Time Synch if TX_LED_PRESENT and SYNC_LED_PRESENT are defined. They are ignored otherwise.</w:t>
      </w:r>
    </w:p>
    <w:p w14:paraId="7D6C0E48" w14:textId="77777777" w:rsidR="00FF6DDE" w:rsidRDefault="00FF6DDE" w:rsidP="00FF6DDE">
      <w:pPr>
        <w:ind w:left="360"/>
      </w:pPr>
      <w:r>
        <w:t>#</w:t>
      </w:r>
      <w:r w:rsidRPr="006216C7">
        <w:rPr>
          <w:i/>
          <w:iCs/>
        </w:rPr>
        <w:t>define</w:t>
      </w:r>
      <w:r>
        <w:t xml:space="preserve"> </w:t>
      </w:r>
      <w:r w:rsidRPr="006216C7">
        <w:rPr>
          <w:b/>
          <w:bCs/>
        </w:rPr>
        <w:t>TX_LED_PIN              4</w:t>
      </w:r>
      <w:r>
        <w:t xml:space="preserve">             // TX LED on D4.</w:t>
      </w:r>
    </w:p>
    <w:p w14:paraId="356CCC94" w14:textId="77777777" w:rsidR="00FF6DDE" w:rsidRDefault="00FF6DDE" w:rsidP="00FF6DDE">
      <w:pPr>
        <w:ind w:left="360"/>
      </w:pPr>
      <w:r w:rsidRPr="006216C7">
        <w:rPr>
          <w:i/>
          <w:iCs/>
        </w:rPr>
        <w:t>#define</w:t>
      </w:r>
      <w:r>
        <w:t xml:space="preserve"> </w:t>
      </w:r>
      <w:r w:rsidRPr="006216C7">
        <w:rPr>
          <w:b/>
          <w:bCs/>
        </w:rPr>
        <w:t>SYNC_LED_PIN            7</w:t>
      </w:r>
      <w:r>
        <w:t xml:space="preserve">             // LED on PIN D7 indicates GPS time synchronization. </w:t>
      </w:r>
    </w:p>
    <w:p w14:paraId="60A3B29E" w14:textId="776ABFFB" w:rsidR="00871F71" w:rsidRDefault="00FF6DDE" w:rsidP="00FF6DDE">
      <w:pPr>
        <w:ind w:left="360"/>
      </w:pPr>
      <w:r>
        <w:t>Note the most Arduino Boards have a built-in LED that can be used for either of the above purposes referred to as LED_BUILTIN</w:t>
      </w:r>
      <w:r w:rsidR="006216C7">
        <w:t>.</w:t>
      </w:r>
    </w:p>
    <w:p w14:paraId="12C8514E" w14:textId="77777777" w:rsidR="004533F8" w:rsidRPr="004533F8" w:rsidRDefault="004533F8" w:rsidP="004533F8"/>
    <w:p w14:paraId="39732C45" w14:textId="06F09394" w:rsidR="00937852" w:rsidRDefault="008D3A9E" w:rsidP="008D3A9E">
      <w:pPr>
        <w:pStyle w:val="Heading1"/>
      </w:pPr>
      <w:r>
        <w:t>Appendix</w:t>
      </w:r>
    </w:p>
    <w:p w14:paraId="3FF07035" w14:textId="77777777" w:rsidR="003979C1" w:rsidRDefault="003979C1" w:rsidP="008D3A9E">
      <w:pPr>
        <w:pStyle w:val="Heading2"/>
      </w:pPr>
    </w:p>
    <w:p w14:paraId="565A368F" w14:textId="7B7E863B" w:rsidR="008D3A9E" w:rsidRDefault="008D3A9E" w:rsidP="008D3A9E">
      <w:pPr>
        <w:pStyle w:val="Heading2"/>
      </w:pPr>
      <w:r>
        <w:t>Resources</w:t>
      </w:r>
    </w:p>
    <w:p w14:paraId="5B9A0AA6" w14:textId="3F9761EA" w:rsidR="005144E8" w:rsidRDefault="005144E8" w:rsidP="005144E8"/>
    <w:p w14:paraId="2D941F28" w14:textId="5EC64814" w:rsidR="005144E8" w:rsidRDefault="005144E8" w:rsidP="003979C1">
      <w:pPr>
        <w:pStyle w:val="Heading3"/>
      </w:pPr>
      <w:r>
        <w:t xml:space="preserve">Open source </w:t>
      </w:r>
      <w:r w:rsidR="003979C1">
        <w:t>WSPR Beacon Boards suitable for use with Orion</w:t>
      </w:r>
    </w:p>
    <w:p w14:paraId="6FCB1BE5" w14:textId="590B62BB" w:rsidR="003979C1" w:rsidRDefault="003979C1" w:rsidP="003979C1">
      <w:pPr>
        <w:pStyle w:val="ListParagraph"/>
        <w:numPr>
          <w:ilvl w:val="0"/>
          <w:numId w:val="35"/>
        </w:numPr>
      </w:pPr>
      <w:r>
        <w:t xml:space="preserve">DL6OW STELLA Boards – U3S Clone (available from OSHPARK) </w:t>
      </w:r>
      <w:hyperlink r:id="rId27" w:history="1">
        <w:r w:rsidRPr="003979C1">
          <w:rPr>
            <w:rStyle w:val="Hyperlink"/>
          </w:rPr>
          <w:t>https://oshpark.com/profiles/DL6OW</w:t>
        </w:r>
      </w:hyperlink>
    </w:p>
    <w:p w14:paraId="24D78131" w14:textId="77777777" w:rsidR="003979C1" w:rsidRDefault="003979C1" w:rsidP="003979C1"/>
    <w:p w14:paraId="240A5B65" w14:textId="239F536A" w:rsidR="003979C1" w:rsidRDefault="003979C1" w:rsidP="003979C1">
      <w:pPr>
        <w:pStyle w:val="ListParagraph"/>
        <w:numPr>
          <w:ilvl w:val="0"/>
          <w:numId w:val="35"/>
        </w:numPr>
      </w:pPr>
      <w:r>
        <w:t xml:space="preserve">K1FM V1.3 Board </w:t>
      </w:r>
      <w:r w:rsidR="003237A3">
        <w:t xml:space="preserve">(available from OSHPARK) </w:t>
      </w:r>
      <w:r>
        <w:t xml:space="preserve">-  </w:t>
      </w:r>
      <w:hyperlink r:id="rId28" w:history="1">
        <w:r>
          <w:rPr>
            <w:rStyle w:val="Hyperlink"/>
          </w:rPr>
          <w:t>https://oshpark.com/shared_projects/ud3vH8MF</w:t>
        </w:r>
      </w:hyperlink>
      <w:r>
        <w:t xml:space="preserve">  </w:t>
      </w:r>
    </w:p>
    <w:p w14:paraId="463D0F50" w14:textId="13AB0C7A" w:rsidR="003979C1" w:rsidRPr="003979C1" w:rsidRDefault="003979C1" w:rsidP="003979C1">
      <w:pPr>
        <w:ind w:left="720"/>
      </w:pPr>
      <w:proofErr w:type="spellStart"/>
      <w:r>
        <w:t>Github</w:t>
      </w:r>
      <w:proofErr w:type="spellEnd"/>
      <w:r>
        <w:t xml:space="preserve">: </w:t>
      </w:r>
      <w:hyperlink r:id="rId29" w:history="1">
        <w:r w:rsidRPr="003979C1">
          <w:rPr>
            <w:rStyle w:val="Hyperlink"/>
          </w:rPr>
          <w:t>https://github.com/adecarolis/K1FM-Pico-Balloon</w:t>
        </w:r>
      </w:hyperlink>
    </w:p>
    <w:p w14:paraId="10FB9BD1" w14:textId="77777777" w:rsidR="007F0B33" w:rsidRDefault="007F0B33" w:rsidP="003979C1">
      <w:pPr>
        <w:pStyle w:val="Heading3"/>
      </w:pPr>
    </w:p>
    <w:p w14:paraId="6347D010" w14:textId="6F773072" w:rsidR="005144E8" w:rsidRDefault="003979C1" w:rsidP="003979C1">
      <w:pPr>
        <w:pStyle w:val="Heading3"/>
      </w:pPr>
      <w:r>
        <w:t>Arduino Resources</w:t>
      </w:r>
    </w:p>
    <w:p w14:paraId="4A8A80D2" w14:textId="44EDDEEF" w:rsidR="00F92C40" w:rsidRPr="00F92C40" w:rsidRDefault="00F92C40" w:rsidP="00F92C40">
      <w:pPr>
        <w:pStyle w:val="ListParagraph"/>
        <w:numPr>
          <w:ilvl w:val="0"/>
          <w:numId w:val="37"/>
        </w:numPr>
      </w:pPr>
      <w:r>
        <w:t xml:space="preserve">Arduino IDE Download - </w:t>
      </w:r>
      <w:hyperlink r:id="rId30" w:history="1">
        <w:r>
          <w:rPr>
            <w:rStyle w:val="Hyperlink"/>
          </w:rPr>
          <w:t>https://www.arduino.cc/en/Main/Software</w:t>
        </w:r>
      </w:hyperlink>
    </w:p>
    <w:p w14:paraId="5D9C1D2C" w14:textId="77777777" w:rsidR="00F92C40" w:rsidRDefault="00F92C40" w:rsidP="00F92C40">
      <w:pPr>
        <w:pStyle w:val="Heading2"/>
      </w:pPr>
    </w:p>
    <w:p w14:paraId="7804E94D" w14:textId="37DEA3BF" w:rsidR="00F92C40" w:rsidRDefault="00F92C40" w:rsidP="00F92C40">
      <w:pPr>
        <w:pStyle w:val="Heading2"/>
      </w:pPr>
      <w:r>
        <w:t>NOTes on programming your board and installing a bootloader</w:t>
      </w:r>
    </w:p>
    <w:p w14:paraId="733CB6BE" w14:textId="77777777" w:rsidR="00F92C40" w:rsidRPr="00F92C40" w:rsidRDefault="00F92C40" w:rsidP="00F92C40"/>
    <w:p w14:paraId="4B1AD5A2" w14:textId="451C83BE" w:rsidR="003979C1" w:rsidRDefault="003979C1" w:rsidP="00F92C40">
      <w:pPr>
        <w:pStyle w:val="Heading3"/>
      </w:pPr>
      <w:r>
        <w:t>ICSP Programmer (for burning bootloader on ATmega328p chip</w:t>
      </w:r>
      <w:r w:rsidR="00F92C40">
        <w:t xml:space="preserve"> and also can be used for programming</w:t>
      </w:r>
      <w:r>
        <w:t xml:space="preserve">) </w:t>
      </w:r>
    </w:p>
    <w:p w14:paraId="666E89E3" w14:textId="404C5426" w:rsidR="003979C1" w:rsidRDefault="003979C1" w:rsidP="003979C1">
      <w:r>
        <w:t xml:space="preserve">We recommend the </w:t>
      </w:r>
      <w:proofErr w:type="spellStart"/>
      <w:r>
        <w:t>USBTinyISP</w:t>
      </w:r>
      <w:proofErr w:type="spellEnd"/>
      <w:r>
        <w:t xml:space="preserve"> (</w:t>
      </w:r>
      <w:hyperlink r:id="rId31" w:history="1">
        <w:r>
          <w:rPr>
            <w:rStyle w:val="Hyperlink"/>
          </w:rPr>
          <w:t>https://learn.adafruit.com/usbtinyisp</w:t>
        </w:r>
      </w:hyperlink>
      <w:r>
        <w:t xml:space="preserve">) or one of the </w:t>
      </w:r>
      <w:proofErr w:type="spellStart"/>
      <w:r>
        <w:t>USBTIny</w:t>
      </w:r>
      <w:proofErr w:type="spellEnd"/>
      <w:r>
        <w:t xml:space="preserve"> clones like this one : (</w:t>
      </w:r>
      <w:hyperlink r:id="rId32" w:history="1">
        <w:r>
          <w:rPr>
            <w:rStyle w:val="Hyperlink"/>
          </w:rPr>
          <w:t>https://www.universal-solder.ca/product/usbtinyisp-isp-avr-programmer-atmega-attiny-arduino/</w:t>
        </w:r>
      </w:hyperlink>
      <w:r>
        <w:t>)</w:t>
      </w:r>
      <w:r w:rsidR="007F0B33">
        <w:t>.</w:t>
      </w:r>
    </w:p>
    <w:p w14:paraId="4B450C6C" w14:textId="72603327" w:rsidR="007F0B33" w:rsidRDefault="007F0B33" w:rsidP="003979C1">
      <w:r>
        <w:t xml:space="preserve">If you are running your board at 3.3v then you will need to build a 3.3v to 5V bi-directional adaptor to use this ICSP </w:t>
      </w:r>
      <w:proofErr w:type="spellStart"/>
      <w:r w:rsidR="00F92C40">
        <w:t>progrmmer</w:t>
      </w:r>
      <w:proofErr w:type="spellEnd"/>
      <w:r>
        <w:t xml:space="preserve"> as it is 5v only.  Inexpensive 3.3v to 5v bidirectional level, multi-pin convertor boards can be wired on a prototype board to produce a home-brew solution that looks something like this (</w:t>
      </w:r>
      <w:proofErr w:type="spellStart"/>
      <w:r>
        <w:t>USBTinyISP</w:t>
      </w:r>
      <w:proofErr w:type="spellEnd"/>
      <w:r>
        <w:t xml:space="preserve"> on left, 3.3v adaptor board on right). </w:t>
      </w:r>
    </w:p>
    <w:p w14:paraId="53428EC6" w14:textId="3B6C1CD1" w:rsidR="007F0B33" w:rsidRDefault="007F0B33" w:rsidP="003979C1"/>
    <w:p w14:paraId="3D9A646E" w14:textId="42871149" w:rsidR="007F0B33" w:rsidRPr="003979C1" w:rsidRDefault="007F0B33" w:rsidP="003979C1">
      <w:r>
        <w:rPr>
          <w:noProof/>
        </w:rPr>
        <w:lastRenderedPageBreak/>
        <w:drawing>
          <wp:inline distT="0" distB="0" distL="0" distR="0" wp14:anchorId="52AF04B2" wp14:editId="3AA6CA44">
            <wp:extent cx="7315200" cy="5486400"/>
            <wp:effectExtent l="0" t="0" r="0" b="0"/>
            <wp:docPr id="7" name="Picture 7" descr="A picture containing building,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aptor.jpg"/>
                    <pic:cNvPicPr/>
                  </pic:nvPicPr>
                  <pic:blipFill>
                    <a:blip r:embed="rId33">
                      <a:extLst>
                        <a:ext uri="{28A0092B-C50C-407E-A947-70E740481C1C}">
                          <a14:useLocalDpi xmlns:a14="http://schemas.microsoft.com/office/drawing/2010/main"/>
                        </a:ext>
                      </a:extLst>
                    </a:blip>
                    <a:stretch>
                      <a:fillRect/>
                    </a:stretch>
                  </pic:blipFill>
                  <pic:spPr>
                    <a:xfrm rot="5400000">
                      <a:off x="0" y="0"/>
                      <a:ext cx="7315200" cy="5486400"/>
                    </a:xfrm>
                    <a:prstGeom prst="rect">
                      <a:avLst/>
                    </a:prstGeom>
                  </pic:spPr>
                </pic:pic>
              </a:graphicData>
            </a:graphic>
          </wp:inline>
        </w:drawing>
      </w:r>
    </w:p>
    <w:p w14:paraId="421EB8AC" w14:textId="32BE676E" w:rsidR="007F0B33" w:rsidRDefault="007F0B33" w:rsidP="007F0B33">
      <w:r>
        <w:t>Th</w:t>
      </w:r>
      <w:r w:rsidR="00B03EB6">
        <w:t xml:space="preserve">is will also allow you to reprogram the ATmega328p as many times as needed via the ICSP header, without fear of damaging other components that are designed for 3.3v only. </w:t>
      </w:r>
    </w:p>
    <w:p w14:paraId="4D92AAEC" w14:textId="560AD4D9" w:rsidR="00B03EB6" w:rsidRDefault="00B03EB6" w:rsidP="007F0B33">
      <w:r>
        <w:lastRenderedPageBreak/>
        <w:t xml:space="preserve">To program using the </w:t>
      </w:r>
      <w:proofErr w:type="spellStart"/>
      <w:r>
        <w:t>USBTinyISP</w:t>
      </w:r>
      <w:proofErr w:type="spellEnd"/>
      <w:r>
        <w:t xml:space="preserve"> you need to set the programmer type as follows : </w:t>
      </w:r>
    </w:p>
    <w:p w14:paraId="789476F9" w14:textId="460D1A5E" w:rsidR="00B03EB6" w:rsidRDefault="00B03EB6" w:rsidP="007F0B33">
      <w:r>
        <w:rPr>
          <w:noProof/>
        </w:rPr>
        <w:drawing>
          <wp:inline distT="0" distB="0" distL="0" distR="0" wp14:anchorId="7FB94FDA" wp14:editId="29AEB12B">
            <wp:extent cx="5486400" cy="308610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5).png"/>
                    <pic:cNvPicPr/>
                  </pic:nvPicPr>
                  <pic:blipFill>
                    <a:blip r:embed="rId34" cstate="print">
                      <a:extLst>
                        <a:ext uri="{28A0092B-C50C-407E-A947-70E740481C1C}">
                          <a14:useLocalDpi xmlns:a14="http://schemas.microsoft.com/office/drawing/2010/main"/>
                        </a:ext>
                      </a:extLst>
                    </a:blip>
                    <a:stretch>
                      <a:fillRect/>
                    </a:stretch>
                  </pic:blipFill>
                  <pic:spPr>
                    <a:xfrm>
                      <a:off x="0" y="0"/>
                      <a:ext cx="5486400" cy="3086100"/>
                    </a:xfrm>
                    <a:prstGeom prst="rect">
                      <a:avLst/>
                    </a:prstGeom>
                  </pic:spPr>
                </pic:pic>
              </a:graphicData>
            </a:graphic>
          </wp:inline>
        </w:drawing>
      </w:r>
    </w:p>
    <w:p w14:paraId="0C950106" w14:textId="2314F6DA" w:rsidR="00B03EB6" w:rsidRDefault="00B03EB6" w:rsidP="00B03EB6">
      <w:r>
        <w:t>When uploading code instead of selecting Upload, you use Upload using programmer.</w:t>
      </w:r>
    </w:p>
    <w:p w14:paraId="5093D63A" w14:textId="3B66F816" w:rsidR="00B03EB6" w:rsidRDefault="00B03EB6" w:rsidP="00B03EB6">
      <w:r>
        <w:rPr>
          <w:noProof/>
        </w:rPr>
        <w:drawing>
          <wp:inline distT="0" distB="0" distL="0" distR="0" wp14:anchorId="7848476B" wp14:editId="1B25B3A1">
            <wp:extent cx="5486400" cy="3086100"/>
            <wp:effectExtent l="0" t="0" r="0" b="0"/>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6).png"/>
                    <pic:cNvPicPr/>
                  </pic:nvPicPr>
                  <pic:blipFill>
                    <a:blip r:embed="rId35" cstate="print">
                      <a:extLst>
                        <a:ext uri="{28A0092B-C50C-407E-A947-70E740481C1C}">
                          <a14:useLocalDpi xmlns:a14="http://schemas.microsoft.com/office/drawing/2010/main"/>
                        </a:ext>
                      </a:extLst>
                    </a:blip>
                    <a:stretch>
                      <a:fillRect/>
                    </a:stretch>
                  </pic:blipFill>
                  <pic:spPr>
                    <a:xfrm>
                      <a:off x="0" y="0"/>
                      <a:ext cx="5486400" cy="3086100"/>
                    </a:xfrm>
                    <a:prstGeom prst="rect">
                      <a:avLst/>
                    </a:prstGeom>
                  </pic:spPr>
                </pic:pic>
              </a:graphicData>
            </a:graphic>
          </wp:inline>
        </w:drawing>
      </w:r>
    </w:p>
    <w:p w14:paraId="47079461" w14:textId="78381C88" w:rsidR="00B03EB6" w:rsidRDefault="00B03EB6" w:rsidP="00B03EB6">
      <w:r>
        <w:t xml:space="preserve">This is by no means intended as a comprehensive description of using an ICSP programmer. The reader is referred to the following links for more details : </w:t>
      </w:r>
    </w:p>
    <w:p w14:paraId="556BFE8C" w14:textId="569EA923" w:rsidR="00B03EB6" w:rsidRDefault="00D14F91" w:rsidP="00B03EB6">
      <w:hyperlink r:id="rId36" w:history="1">
        <w:r w:rsidR="00B11C45">
          <w:rPr>
            <w:rStyle w:val="Hyperlink"/>
          </w:rPr>
          <w:t>https://www.arduinolab.net/in-circuit-system-programming-icsp-using-usbtinyisp-and-arduino-ide/</w:t>
        </w:r>
      </w:hyperlink>
    </w:p>
    <w:p w14:paraId="1FCB99E1" w14:textId="09CC0AE2" w:rsidR="00B11C45" w:rsidRDefault="00D14F91" w:rsidP="00B03EB6">
      <w:hyperlink r:id="rId37" w:history="1">
        <w:r w:rsidR="00B11C45">
          <w:rPr>
            <w:rStyle w:val="Hyperlink"/>
          </w:rPr>
          <w:t>https://www.instructables.com/id/Atmega-Programming-with-USBtinyISP-and-Arduino/</w:t>
        </w:r>
      </w:hyperlink>
    </w:p>
    <w:p w14:paraId="7558D4D3" w14:textId="77777777" w:rsidR="00B11C45" w:rsidRDefault="00B11C45" w:rsidP="005144E8">
      <w:pPr>
        <w:pStyle w:val="Heading2"/>
      </w:pPr>
    </w:p>
    <w:p w14:paraId="3D74A3BD" w14:textId="6BE994C4" w:rsidR="005144E8" w:rsidRDefault="005144E8" w:rsidP="005144E8">
      <w:pPr>
        <w:pStyle w:val="Heading2"/>
      </w:pPr>
      <w:r>
        <w:t>Modifying Orion code to suit your own needs</w:t>
      </w:r>
    </w:p>
    <w:p w14:paraId="7AFD159E" w14:textId="396706FE" w:rsidR="00B11C45" w:rsidRDefault="00B11C45" w:rsidP="00B11C45">
      <w:r>
        <w:t xml:space="preserve">Some users will no doubt want to modify Orion to meet their specific needs and under the GPL3 license this is allowed and </w:t>
      </w:r>
      <w:r w:rsidR="003F5A16">
        <w:t>in fact,</w:t>
      </w:r>
      <w:r>
        <w:t xml:space="preserve"> encouraged.  The easiest way to do this is to create a fork in </w:t>
      </w:r>
      <w:proofErr w:type="spellStart"/>
      <w:r w:rsidR="003F5A16">
        <w:t>Github</w:t>
      </w:r>
      <w:proofErr w:type="spellEnd"/>
      <w:r w:rsidR="003F5A16">
        <w:t xml:space="preserve"> as K1FM has done with his Gemini project (a derivate of Orion) at :</w:t>
      </w:r>
    </w:p>
    <w:p w14:paraId="35CA36D6" w14:textId="648A881F" w:rsidR="003F5A16" w:rsidRPr="00B11C45" w:rsidRDefault="00D14F91" w:rsidP="00B11C45">
      <w:hyperlink r:id="rId38" w:history="1">
        <w:r w:rsidR="003F5A16">
          <w:rPr>
            <w:rStyle w:val="Hyperlink"/>
          </w:rPr>
          <w:t>https://github.com/adecarolis/GeminiWspr</w:t>
        </w:r>
      </w:hyperlink>
    </w:p>
    <w:p w14:paraId="24143F70" w14:textId="788C62EA" w:rsidR="003F5A16" w:rsidRDefault="003F5A16" w:rsidP="005144E8">
      <w:r>
        <w:t>For those of you that want to dig deeper into the code, below is a description of what is contained in each file/tab to help you find your way around.</w:t>
      </w:r>
    </w:p>
    <w:p w14:paraId="7B58C1D2" w14:textId="268E64CC" w:rsidR="003F5A16" w:rsidRDefault="003F5A16" w:rsidP="003F5A16">
      <w:pPr>
        <w:pStyle w:val="Heading3"/>
      </w:pPr>
      <w:r>
        <w:t>Orion file Descriptions</w:t>
      </w:r>
    </w:p>
    <w:p w14:paraId="3FBD9C22" w14:textId="77777777" w:rsidR="003F5A16" w:rsidRPr="003F5A16" w:rsidRDefault="003F5A16" w:rsidP="003F5A16"/>
    <w:p w14:paraId="589CAEB9" w14:textId="0F3D59B3" w:rsidR="003F5A16" w:rsidRDefault="003F5A16" w:rsidP="003F5A16">
      <w:pPr>
        <w:pStyle w:val="Heading4"/>
      </w:pPr>
      <w:proofErr w:type="spellStart"/>
      <w:r>
        <w:t>OrionWspr.ino</w:t>
      </w:r>
      <w:proofErr w:type="spellEnd"/>
      <w:r>
        <w:t xml:space="preserve"> </w:t>
      </w:r>
    </w:p>
    <w:p w14:paraId="3FA6EFBC" w14:textId="29D52728" w:rsidR="003F5A16" w:rsidRDefault="003F5A16" w:rsidP="003F5A16">
      <w:r>
        <w:t>This is the main .</w:t>
      </w:r>
      <w:proofErr w:type="spellStart"/>
      <w:r>
        <w:t>ino</w:t>
      </w:r>
      <w:proofErr w:type="spellEnd"/>
      <w:r>
        <w:t xml:space="preserve"> file and as such it has the Arduino mandated </w:t>
      </w:r>
      <w:r w:rsidRPr="003C4220">
        <w:rPr>
          <w:i/>
          <w:iCs/>
        </w:rPr>
        <w:t>loop()</w:t>
      </w:r>
      <w:r>
        <w:t xml:space="preserve"> and </w:t>
      </w:r>
      <w:r w:rsidRPr="003C4220">
        <w:rPr>
          <w:i/>
          <w:iCs/>
        </w:rPr>
        <w:t>setup()</w:t>
      </w:r>
      <w:r>
        <w:t xml:space="preserve"> functions located at the end of the file to make </w:t>
      </w:r>
      <w:r w:rsidR="00823BAA">
        <w:t>them</w:t>
      </w:r>
      <w:r>
        <w:t xml:space="preserve"> easier to find. </w:t>
      </w:r>
    </w:p>
    <w:p w14:paraId="22100EB1" w14:textId="2BE1C623" w:rsidR="003F5A16" w:rsidRDefault="003F5A16" w:rsidP="003F5A16">
      <w:r>
        <w:t>Other functionality of note is:</w:t>
      </w:r>
    </w:p>
    <w:p w14:paraId="67A22B04" w14:textId="2D048814" w:rsidR="003F5A16" w:rsidRDefault="003F5A16" w:rsidP="003F5A16">
      <w:pPr>
        <w:pStyle w:val="ListParagraph"/>
        <w:numPr>
          <w:ilvl w:val="0"/>
          <w:numId w:val="36"/>
        </w:numPr>
      </w:pPr>
      <w:proofErr w:type="spellStart"/>
      <w:r w:rsidRPr="003C4220">
        <w:rPr>
          <w:i/>
          <w:iCs/>
        </w:rPr>
        <w:t>process_orion_sm_action</w:t>
      </w:r>
      <w:proofErr w:type="spellEnd"/>
      <w:r w:rsidR="00823BAA" w:rsidRPr="003C4220">
        <w:rPr>
          <w:i/>
          <w:iCs/>
        </w:rPr>
        <w:t>()</w:t>
      </w:r>
      <w:r>
        <w:t xml:space="preserve"> – handles the actions generated by the state machine to actually do work like transmitting WSPR</w:t>
      </w:r>
      <w:r w:rsidR="00823BAA">
        <w:t xml:space="preserve">, doing calibration etc. </w:t>
      </w:r>
    </w:p>
    <w:p w14:paraId="0659F1EF" w14:textId="56667EC2" w:rsidR="003F5A16" w:rsidRDefault="003F5A16" w:rsidP="003F5A16">
      <w:pPr>
        <w:pStyle w:val="ListParagraph"/>
        <w:numPr>
          <w:ilvl w:val="0"/>
          <w:numId w:val="36"/>
        </w:numPr>
      </w:pPr>
      <w:proofErr w:type="spellStart"/>
      <w:r w:rsidRPr="003C4220">
        <w:rPr>
          <w:i/>
          <w:iCs/>
        </w:rPr>
        <w:t>orion_scheduler</w:t>
      </w:r>
      <w:proofErr w:type="spellEnd"/>
      <w:r w:rsidR="00823BAA" w:rsidRPr="003C4220">
        <w:rPr>
          <w:i/>
          <w:iCs/>
        </w:rPr>
        <w:t>()</w:t>
      </w:r>
      <w:r>
        <w:t xml:space="preserve"> – </w:t>
      </w:r>
      <w:r w:rsidR="00823BAA">
        <w:t>implements</w:t>
      </w:r>
      <w:r>
        <w:t xml:space="preserve"> the schedule of generated time events. </w:t>
      </w:r>
    </w:p>
    <w:p w14:paraId="5FF80818" w14:textId="2C4601E7" w:rsidR="003F5A16" w:rsidRDefault="003F5A16" w:rsidP="003F5A16">
      <w:r>
        <w:t xml:space="preserve">It is also worth noting that any Telemetry related functionality that is not found in </w:t>
      </w:r>
      <w:r w:rsidRPr="003C4220">
        <w:rPr>
          <w:u w:val="single"/>
        </w:rPr>
        <w:t>OrionTelemetry.cpp</w:t>
      </w:r>
      <w:r>
        <w:t xml:space="preserve"> will be found in this file. </w:t>
      </w:r>
    </w:p>
    <w:p w14:paraId="38D03502" w14:textId="77777777" w:rsidR="003F5A16" w:rsidRPr="003F5A16" w:rsidRDefault="003F5A16" w:rsidP="003F5A16"/>
    <w:p w14:paraId="6BE28F10" w14:textId="4812A2A2" w:rsidR="00871F71" w:rsidRDefault="00823BAA" w:rsidP="00823BAA">
      <w:pPr>
        <w:pStyle w:val="Heading4"/>
      </w:pPr>
      <w:proofErr w:type="spellStart"/>
      <w:r>
        <w:t>OrionBoardConfig.h</w:t>
      </w:r>
      <w:proofErr w:type="spellEnd"/>
      <w:r>
        <w:t xml:space="preserve"> </w:t>
      </w:r>
    </w:p>
    <w:p w14:paraId="0DF5FF0A" w14:textId="2BCFE50B" w:rsidR="00823BAA" w:rsidRDefault="00823BAA" w:rsidP="00823BAA">
      <w:r>
        <w:t xml:space="preserve">This is described in detail in the section titled Configuring Orion. In short this contains all  board specific </w:t>
      </w:r>
      <w:r w:rsidRPr="003C4220">
        <w:rPr>
          <w:i/>
          <w:iCs/>
        </w:rPr>
        <w:t>#defines</w:t>
      </w:r>
      <w:r>
        <w:t xml:space="preserve">. </w:t>
      </w:r>
    </w:p>
    <w:p w14:paraId="4244A66B" w14:textId="3C1053D7" w:rsidR="00823BAA" w:rsidRDefault="00823BAA" w:rsidP="00823BAA">
      <w:pPr>
        <w:pStyle w:val="Heading4"/>
      </w:pPr>
      <w:proofErr w:type="spellStart"/>
      <w:r>
        <w:t>OrionCalibration.h</w:t>
      </w:r>
      <w:proofErr w:type="spellEnd"/>
      <w:r>
        <w:t xml:space="preserve"> / OrionCalibration.cpp</w:t>
      </w:r>
    </w:p>
    <w:p w14:paraId="596D25C3" w14:textId="3FA9DB2E" w:rsidR="00823BAA" w:rsidRDefault="00823BAA" w:rsidP="00823BAA">
      <w:r>
        <w:t xml:space="preserve">These files contain </w:t>
      </w:r>
      <w:r w:rsidR="005D63D1">
        <w:t>most of</w:t>
      </w:r>
      <w:r>
        <w:t xml:space="preserve"> the definitions and code related to the CALIBRATION feature including the Timer/Counter</w:t>
      </w:r>
      <w:r w:rsidR="005D63D1">
        <w:t>-</w:t>
      </w:r>
      <w:r>
        <w:t xml:space="preserve">1 interrupt (ISR) setup and handling.  There is one exception and that is </w:t>
      </w:r>
      <w:proofErr w:type="spellStart"/>
      <w:r w:rsidRPr="003C4220">
        <w:rPr>
          <w:i/>
          <w:iCs/>
        </w:rPr>
        <w:t>handle_calibration_result</w:t>
      </w:r>
      <w:proofErr w:type="spellEnd"/>
      <w:r w:rsidRPr="003C4220">
        <w:rPr>
          <w:i/>
          <w:iCs/>
        </w:rPr>
        <w:t>()</w:t>
      </w:r>
      <w:r>
        <w:t xml:space="preserve">  and that is located in </w:t>
      </w:r>
      <w:proofErr w:type="spellStart"/>
      <w:r w:rsidRPr="003C4220">
        <w:rPr>
          <w:u w:val="single"/>
        </w:rPr>
        <w:t>OrionWspr.ino</w:t>
      </w:r>
      <w:proofErr w:type="spellEnd"/>
      <w:r>
        <w:t>.</w:t>
      </w:r>
    </w:p>
    <w:p w14:paraId="2FE2C371" w14:textId="77777777" w:rsidR="005D63D1" w:rsidRDefault="00823BAA" w:rsidP="00823BAA">
      <w:pPr>
        <w:pStyle w:val="Heading4"/>
      </w:pPr>
      <w:proofErr w:type="spellStart"/>
      <w:r>
        <w:lastRenderedPageBreak/>
        <w:t>OrionQrss.h</w:t>
      </w:r>
      <w:proofErr w:type="spellEnd"/>
      <w:r>
        <w:t xml:space="preserve"> / OrionQrss.cpp</w:t>
      </w:r>
    </w:p>
    <w:p w14:paraId="184F1494" w14:textId="74E33A94" w:rsidR="00823BAA" w:rsidRPr="00823BAA" w:rsidRDefault="005D63D1" w:rsidP="005D63D1">
      <w:r>
        <w:t>As the name implies, these files contain the definitions, configuration and implementation for the FSKCW10 QRSS beacon.</w:t>
      </w:r>
      <w:r w:rsidR="00823BAA">
        <w:t xml:space="preserve"> </w:t>
      </w:r>
      <w:r>
        <w:t xml:space="preserve">It is worth noting that the QRSS Beacon text used is not the WSPR callsign but defined by </w:t>
      </w:r>
      <w:r w:rsidRPr="005D63D1">
        <w:t>QRSS_MESSAGE</w:t>
      </w:r>
      <w:r>
        <w:t xml:space="preserve"> which can be found in </w:t>
      </w:r>
      <w:proofErr w:type="spellStart"/>
      <w:r w:rsidRPr="003C4220">
        <w:rPr>
          <w:u w:val="single"/>
        </w:rPr>
        <w:t>OrionQrss.h</w:t>
      </w:r>
      <w:proofErr w:type="spellEnd"/>
      <w:r>
        <w:t xml:space="preserve">. </w:t>
      </w:r>
    </w:p>
    <w:p w14:paraId="752EE1D8" w14:textId="6A63BB41" w:rsidR="00823BAA" w:rsidRDefault="00F92C40" w:rsidP="00F92C40">
      <w:pPr>
        <w:pStyle w:val="Heading4"/>
      </w:pPr>
      <w:proofErr w:type="spellStart"/>
      <w:r>
        <w:t>OrionSerialMonitor.h</w:t>
      </w:r>
      <w:proofErr w:type="spellEnd"/>
      <w:r>
        <w:t xml:space="preserve"> / OrionSerialMonitor.cpp </w:t>
      </w:r>
    </w:p>
    <w:p w14:paraId="0F13A148" w14:textId="7DDD7F93" w:rsidR="00F92C40" w:rsidRDefault="00F92C40" w:rsidP="00F92C40">
      <w:r>
        <w:t xml:space="preserve">These contain the definitions and code for the serial debug monitor. </w:t>
      </w:r>
    </w:p>
    <w:p w14:paraId="35743180" w14:textId="6B1C0116" w:rsidR="00F92C40" w:rsidRDefault="00F92C40" w:rsidP="00F92C40">
      <w:pPr>
        <w:pStyle w:val="Heading4"/>
      </w:pPr>
      <w:r>
        <w:t>OrionSi5351.h / OrionSi5351.cpp</w:t>
      </w:r>
    </w:p>
    <w:p w14:paraId="2C629BB5" w14:textId="2C1BD20F" w:rsidR="00F92C40" w:rsidRDefault="00F92C40" w:rsidP="00F92C40">
      <w:r>
        <w:t xml:space="preserve">Definitions and functions for controlling the Si5351a. </w:t>
      </w:r>
    </w:p>
    <w:p w14:paraId="42565AE5" w14:textId="25B505BE" w:rsidR="00F92C40" w:rsidRDefault="00F92C40" w:rsidP="00F92C40">
      <w:pPr>
        <w:pStyle w:val="Heading4"/>
      </w:pPr>
      <w:proofErr w:type="spellStart"/>
      <w:r>
        <w:t>OrionStateMachine.h</w:t>
      </w:r>
      <w:proofErr w:type="spellEnd"/>
      <w:r>
        <w:t xml:space="preserve"> / OrionStateMachine.cpp </w:t>
      </w:r>
    </w:p>
    <w:p w14:paraId="513BB010" w14:textId="77777777" w:rsidR="008329A1" w:rsidRDefault="00F92C40" w:rsidP="00F92C40">
      <w:r>
        <w:t xml:space="preserve">The .h file not only contains the state definitions for the state machine but also defines </w:t>
      </w:r>
      <w:r w:rsidR="008329A1">
        <w:t xml:space="preserve">the enumerated types for </w:t>
      </w:r>
      <w:r>
        <w:t>actions and events</w:t>
      </w:r>
      <w:r w:rsidR="008329A1">
        <w:t>.  The meat of the .</w:t>
      </w:r>
      <w:proofErr w:type="spellStart"/>
      <w:r w:rsidR="008329A1">
        <w:t>cpp</w:t>
      </w:r>
      <w:proofErr w:type="spellEnd"/>
      <w:r w:rsidR="008329A1">
        <w:t xml:space="preserve"> file is the function </w:t>
      </w:r>
      <w:proofErr w:type="spellStart"/>
      <w:r w:rsidR="008329A1" w:rsidRPr="003C4220">
        <w:rPr>
          <w:i/>
          <w:iCs/>
        </w:rPr>
        <w:t>orion_state_machine</w:t>
      </w:r>
      <w:proofErr w:type="spellEnd"/>
      <w:r w:rsidR="008329A1" w:rsidRPr="003C4220">
        <w:rPr>
          <w:i/>
          <w:iCs/>
        </w:rPr>
        <w:t>()</w:t>
      </w:r>
      <w:r w:rsidR="008329A1">
        <w:t xml:space="preserve"> which as the name suggests implements the logic of the state machine. </w:t>
      </w:r>
    </w:p>
    <w:p w14:paraId="2CAA0A9D" w14:textId="37ACE540" w:rsidR="00F92C40" w:rsidRDefault="008329A1" w:rsidP="00F92C40">
      <w:r>
        <w:t xml:space="preserve"> It is worth noting that the operation of the Orion state machine, along with the interrelated events and actions are documented in a </w:t>
      </w:r>
      <w:r w:rsidR="003C4220">
        <w:t xml:space="preserve">state </w:t>
      </w:r>
      <w:r>
        <w:t>diagram that can be found in Arduino\</w:t>
      </w:r>
      <w:proofErr w:type="spellStart"/>
      <w:r>
        <w:t>OrionWspr</w:t>
      </w:r>
      <w:proofErr w:type="spellEnd"/>
      <w:r>
        <w:t>\</w:t>
      </w:r>
      <w:proofErr w:type="spellStart"/>
      <w:r>
        <w:t>OrionFSMDocs</w:t>
      </w:r>
      <w:proofErr w:type="spellEnd"/>
      <w:r>
        <w:t>\</w:t>
      </w:r>
      <w:r w:rsidRPr="003C4220">
        <w:rPr>
          <w:u w:val="single"/>
        </w:rPr>
        <w:t>CurrentOrionWsprStateMachine.pdf</w:t>
      </w:r>
      <w:r>
        <w:t xml:space="preserve">.  The integer value following the colon in the state, action and event names represents the value in the corresponding enumerated type for a given state, action or event. Thus, that diagram can be used as an aid in making sense of the output of the serial monitor debug “d” command which produces pre and post state machine debugging logs. </w:t>
      </w:r>
    </w:p>
    <w:p w14:paraId="10D669B6" w14:textId="30AFC28C" w:rsidR="008329A1" w:rsidRDefault="008329A1" w:rsidP="00427767">
      <w:pPr>
        <w:pStyle w:val="Heading4"/>
      </w:pPr>
      <w:proofErr w:type="spellStart"/>
      <w:r>
        <w:t>OrionTelemetry.h</w:t>
      </w:r>
      <w:proofErr w:type="spellEnd"/>
      <w:r>
        <w:t xml:space="preserve"> / </w:t>
      </w:r>
      <w:r w:rsidR="00427767">
        <w:t xml:space="preserve">OrionTelemetry.cpp </w:t>
      </w:r>
    </w:p>
    <w:p w14:paraId="7CE12FBE" w14:textId="0A18F02F" w:rsidR="00427767" w:rsidRPr="00427767" w:rsidRDefault="00427767" w:rsidP="00427767">
      <w:r>
        <w:t xml:space="preserve">These two files implement the K.I.S.S. telemetry scheme defined earlier in this document. If you are looking for a function that is telemetry related but doesn’t seem to be in </w:t>
      </w:r>
      <w:r w:rsidRPr="003C4220">
        <w:rPr>
          <w:u w:val="single"/>
        </w:rPr>
        <w:t>OrionTelemetry.cpp</w:t>
      </w:r>
      <w:r>
        <w:t xml:space="preserve"> , try </w:t>
      </w:r>
      <w:proofErr w:type="spellStart"/>
      <w:r w:rsidRPr="003C4220">
        <w:rPr>
          <w:u w:val="single"/>
        </w:rPr>
        <w:t>OrionWspr.ino</w:t>
      </w:r>
      <w:proofErr w:type="spellEnd"/>
      <w:r>
        <w:t xml:space="preserve"> . </w:t>
      </w:r>
    </w:p>
    <w:p w14:paraId="4A97C6DE" w14:textId="3C3D93D7" w:rsidR="00C25485" w:rsidRDefault="00427767" w:rsidP="00427767">
      <w:pPr>
        <w:pStyle w:val="Heading4"/>
      </w:pPr>
      <w:proofErr w:type="spellStart"/>
      <w:r>
        <w:t>OrionXConfig.h</w:t>
      </w:r>
      <w:proofErr w:type="spellEnd"/>
      <w:r>
        <w:t xml:space="preserve"> </w:t>
      </w:r>
    </w:p>
    <w:p w14:paraId="215D605F" w14:textId="2A3EFBD1" w:rsidR="00427767" w:rsidRDefault="00427767" w:rsidP="00427767">
      <w:r>
        <w:t xml:space="preserve">This file contains defines that are specific to the operation of the </w:t>
      </w:r>
      <w:proofErr w:type="spellStart"/>
      <w:r>
        <w:t>Wspr</w:t>
      </w:r>
      <w:proofErr w:type="spellEnd"/>
      <w:r>
        <w:t xml:space="preserve"> Beacon itself, independent of what board it runs on. Since it is “included” by almost every other file in the project it also has some common type definitions that are used throughout Orion.</w:t>
      </w:r>
    </w:p>
    <w:p w14:paraId="2945AAF9" w14:textId="77777777" w:rsidR="008D3A9E" w:rsidRPr="008D3A9E" w:rsidRDefault="008D3A9E" w:rsidP="008D3A9E"/>
    <w:p w14:paraId="3642101C" w14:textId="40F65A6E" w:rsidR="00B75B2B" w:rsidRDefault="00B75B2B" w:rsidP="008D3A9E">
      <w:pPr>
        <w:pStyle w:val="Heading2"/>
      </w:pPr>
      <w:r>
        <w:t>Software Licensing</w:t>
      </w:r>
    </w:p>
    <w:p w14:paraId="7C636211" w14:textId="5AE700AD" w:rsidR="00B75B2B" w:rsidRPr="008D3A9E" w:rsidRDefault="00D51845" w:rsidP="008D3A9E">
      <w:pPr>
        <w:pStyle w:val="Heading3"/>
        <w:rPr>
          <w:rStyle w:val="Heading2Char"/>
          <w:caps w:val="0"/>
          <w:color w:val="004F5B" w:themeColor="accent1" w:themeShade="7F"/>
        </w:rPr>
      </w:pPr>
      <w:r w:rsidRPr="008D3A9E">
        <w:t>GPL</w:t>
      </w:r>
      <w:r w:rsidR="00186204" w:rsidRPr="008D3A9E">
        <w:t xml:space="preserve"> 3</w:t>
      </w:r>
      <w:r w:rsidR="00B75B2B" w:rsidRPr="008D3A9E">
        <w:t xml:space="preserve"> </w:t>
      </w:r>
      <w:r w:rsidR="00B75B2B" w:rsidRPr="008D3A9E">
        <w:rPr>
          <w:rStyle w:val="Heading2Char"/>
          <w:caps w:val="0"/>
          <w:color w:val="004F5B" w:themeColor="accent1" w:themeShade="7F"/>
        </w:rPr>
        <w:t>License</w:t>
      </w:r>
    </w:p>
    <w:p w14:paraId="05F9DE7F" w14:textId="4E2F164D" w:rsidR="00B75B2B" w:rsidRDefault="00B75B2B" w:rsidP="00B75B2B">
      <w:r>
        <w:t xml:space="preserve">Permission is hereby granted, free of charge, to any person obtaining a copy of this software and associated documentation files (the "Software"), to deal in the Software without restriction, including without limitation the rights to use, copy, modify, merge, </w:t>
      </w:r>
      <w:r>
        <w:lastRenderedPageBreak/>
        <w:t>publish, distribute, sublicense, and/or sell copies of the Software, and to permit persons to whom the Software is furnished to do so, subject to the following conditions:</w:t>
      </w:r>
    </w:p>
    <w:p w14:paraId="3618E5BB" w14:textId="12761C33" w:rsidR="00B75B2B" w:rsidRDefault="00B75B2B" w:rsidP="00B75B2B">
      <w:r>
        <w:t>The above copyright notice and this permission notice shall be included in all copies or substantial portions of the Software.</w:t>
      </w:r>
    </w:p>
    <w:p w14:paraId="6F71071A" w14:textId="5E6850AF" w:rsidR="00B75B2B" w:rsidRDefault="00B75B2B" w:rsidP="00B75B2B">
      <w:r>
        <w:t xml:space="preserve"> THE SOFTWARE IS PROVIDED "AS IS", WITHOUT WARRANTY OF ANY KIND,</w:t>
      </w:r>
      <w:r w:rsidR="0050108A">
        <w:t xml:space="preserve"> </w:t>
      </w:r>
      <w:r>
        <w:t>EXPRESS OR IMPLIED, INCLUDING BUT NOT LIMITED TO THE WARRANTIES OF MERCHANTABILITY, FITNESS FOR A PARTICULAR PURPOSE AND NONINFRINGEMENT.</w:t>
      </w:r>
    </w:p>
    <w:p w14:paraId="06B1F6A1" w14:textId="22A65BEC" w:rsidR="00B75B2B" w:rsidRDefault="00B75B2B" w:rsidP="00B75B2B">
      <w:r>
        <w:t>IN NO EVENT SHALL THE AUTHORS OR COPYRIGHT HOLDERS BE LIABLE FO</w:t>
      </w:r>
      <w:r w:rsidR="00937852">
        <w:t xml:space="preserve">R </w:t>
      </w:r>
      <w:r>
        <w:t>ANY CLAIM, DAMAGES OR OTHER LIABILITY, WHETHER IN AN ACTION OF</w:t>
      </w:r>
      <w:r w:rsidR="00937852">
        <w:t xml:space="preserve"> </w:t>
      </w:r>
      <w:r>
        <w:t>CONTRACT, TORT OR OTHERWISE, ARISING FROM, OUT OF OR IN CONNECTION</w:t>
      </w:r>
      <w:r w:rsidR="00937852">
        <w:t xml:space="preserve"> </w:t>
      </w:r>
      <w:r>
        <w:t>WITH THE SOFTWARE OR THE USE OR OTHER DEALINGS IN THE SOFTWARE.</w:t>
      </w:r>
    </w:p>
    <w:p w14:paraId="4615EC76" w14:textId="09BADF56" w:rsidR="00B75B2B" w:rsidRPr="00B75B2B" w:rsidRDefault="00B75B2B" w:rsidP="00B75B2B"/>
    <w:sectPr w:rsidR="00B75B2B" w:rsidRPr="00B75B2B">
      <w:footerReference w:type="default" r:id="rId3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DF4594" w14:textId="77777777" w:rsidR="00D14F91" w:rsidRDefault="00D14F91" w:rsidP="00C6554A">
      <w:pPr>
        <w:spacing w:before="0" w:after="0" w:line="240" w:lineRule="auto"/>
      </w:pPr>
      <w:r>
        <w:separator/>
      </w:r>
    </w:p>
  </w:endnote>
  <w:endnote w:type="continuationSeparator" w:id="0">
    <w:p w14:paraId="7B82F069" w14:textId="77777777" w:rsidR="00D14F91" w:rsidRDefault="00D14F9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altName w:val="Century Gothic"/>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F864B2" w14:textId="77777777" w:rsidR="00634E55" w:rsidRDefault="00634E55">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8BD0AF" w14:textId="77777777" w:rsidR="00D14F91" w:rsidRDefault="00D14F91" w:rsidP="00C6554A">
      <w:pPr>
        <w:spacing w:before="0" w:after="0" w:line="240" w:lineRule="auto"/>
      </w:pPr>
      <w:r>
        <w:separator/>
      </w:r>
    </w:p>
  </w:footnote>
  <w:footnote w:type="continuationSeparator" w:id="0">
    <w:p w14:paraId="37124FB5" w14:textId="77777777" w:rsidR="00D14F91" w:rsidRDefault="00D14F91"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5406DA8"/>
    <w:multiLevelType w:val="hybridMultilevel"/>
    <w:tmpl w:val="1FDA5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2023AD"/>
    <w:multiLevelType w:val="hybridMultilevel"/>
    <w:tmpl w:val="D0EEE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5C752F"/>
    <w:multiLevelType w:val="hybridMultilevel"/>
    <w:tmpl w:val="AA4A558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276516CD"/>
    <w:multiLevelType w:val="hybridMultilevel"/>
    <w:tmpl w:val="CD3AD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0C0873"/>
    <w:multiLevelType w:val="hybridMultilevel"/>
    <w:tmpl w:val="6EC02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4903F4"/>
    <w:multiLevelType w:val="hybridMultilevel"/>
    <w:tmpl w:val="DDC20B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EBB68CA"/>
    <w:multiLevelType w:val="hybridMultilevel"/>
    <w:tmpl w:val="802A2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E57C29"/>
    <w:multiLevelType w:val="hybridMultilevel"/>
    <w:tmpl w:val="04F6A17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36A3484E"/>
    <w:multiLevelType w:val="hybridMultilevel"/>
    <w:tmpl w:val="6A501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365D57"/>
    <w:multiLevelType w:val="hybridMultilevel"/>
    <w:tmpl w:val="038A1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7BD5AC6"/>
    <w:multiLevelType w:val="hybridMultilevel"/>
    <w:tmpl w:val="5BE84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0E513A"/>
    <w:multiLevelType w:val="hybridMultilevel"/>
    <w:tmpl w:val="CAD27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A57133"/>
    <w:multiLevelType w:val="hybridMultilevel"/>
    <w:tmpl w:val="6A6E8490"/>
    <w:lvl w:ilvl="0" w:tplc="0148A6CC">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E609F2"/>
    <w:multiLevelType w:val="hybridMultilevel"/>
    <w:tmpl w:val="1F7AC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AE5E84"/>
    <w:multiLevelType w:val="hybridMultilevel"/>
    <w:tmpl w:val="6CDA5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850D19"/>
    <w:multiLevelType w:val="hybridMultilevel"/>
    <w:tmpl w:val="FFE80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D72B9D"/>
    <w:multiLevelType w:val="hybridMultilevel"/>
    <w:tmpl w:val="C14C0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7372B1"/>
    <w:multiLevelType w:val="hybridMultilevel"/>
    <w:tmpl w:val="7B945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EA46C5"/>
    <w:multiLevelType w:val="hybridMultilevel"/>
    <w:tmpl w:val="6A223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200A5F"/>
    <w:multiLevelType w:val="hybridMultilevel"/>
    <w:tmpl w:val="20B62F5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3" w15:restartNumberingAfterBreak="0">
    <w:nsid w:val="76DA6BDD"/>
    <w:multiLevelType w:val="hybridMultilevel"/>
    <w:tmpl w:val="5A6AE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910FBA"/>
    <w:multiLevelType w:val="hybridMultilevel"/>
    <w:tmpl w:val="E820B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2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5"/>
  </w:num>
  <w:num w:numId="17">
    <w:abstractNumId w:val="19"/>
  </w:num>
  <w:num w:numId="18">
    <w:abstractNumId w:val="18"/>
  </w:num>
  <w:num w:numId="19">
    <w:abstractNumId w:val="20"/>
  </w:num>
  <w:num w:numId="20">
    <w:abstractNumId w:val="21"/>
  </w:num>
  <w:num w:numId="21">
    <w:abstractNumId w:val="33"/>
  </w:num>
  <w:num w:numId="22">
    <w:abstractNumId w:val="17"/>
  </w:num>
  <w:num w:numId="23">
    <w:abstractNumId w:val="12"/>
  </w:num>
  <w:num w:numId="24">
    <w:abstractNumId w:val="27"/>
  </w:num>
  <w:num w:numId="25">
    <w:abstractNumId w:val="31"/>
  </w:num>
  <w:num w:numId="26">
    <w:abstractNumId w:val="15"/>
  </w:num>
  <w:num w:numId="27">
    <w:abstractNumId w:val="32"/>
  </w:num>
  <w:num w:numId="28">
    <w:abstractNumId w:val="34"/>
  </w:num>
  <w:num w:numId="29">
    <w:abstractNumId w:val="13"/>
  </w:num>
  <w:num w:numId="30">
    <w:abstractNumId w:val="28"/>
  </w:num>
  <w:num w:numId="31">
    <w:abstractNumId w:val="14"/>
  </w:num>
  <w:num w:numId="32">
    <w:abstractNumId w:val="26"/>
  </w:num>
  <w:num w:numId="33">
    <w:abstractNumId w:val="30"/>
  </w:num>
  <w:num w:numId="34">
    <w:abstractNumId w:val="23"/>
  </w:num>
  <w:num w:numId="35">
    <w:abstractNumId w:val="29"/>
  </w:num>
  <w:num w:numId="36">
    <w:abstractNumId w:val="16"/>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D26"/>
    <w:rsid w:val="0001051B"/>
    <w:rsid w:val="0001158E"/>
    <w:rsid w:val="0002245B"/>
    <w:rsid w:val="000249F2"/>
    <w:rsid w:val="00027C12"/>
    <w:rsid w:val="00030688"/>
    <w:rsid w:val="000474CD"/>
    <w:rsid w:val="000912C2"/>
    <w:rsid w:val="000937E2"/>
    <w:rsid w:val="000972F6"/>
    <w:rsid w:val="000B2653"/>
    <w:rsid w:val="000B417D"/>
    <w:rsid w:val="000B72DF"/>
    <w:rsid w:val="000C2C69"/>
    <w:rsid w:val="000E2C44"/>
    <w:rsid w:val="00100BBB"/>
    <w:rsid w:val="0011123B"/>
    <w:rsid w:val="0011296C"/>
    <w:rsid w:val="0015095B"/>
    <w:rsid w:val="00151255"/>
    <w:rsid w:val="00160B3A"/>
    <w:rsid w:val="00163043"/>
    <w:rsid w:val="0017167A"/>
    <w:rsid w:val="00186204"/>
    <w:rsid w:val="001A5C26"/>
    <w:rsid w:val="001E0BBE"/>
    <w:rsid w:val="00202D38"/>
    <w:rsid w:val="00204325"/>
    <w:rsid w:val="00210F82"/>
    <w:rsid w:val="00220ABB"/>
    <w:rsid w:val="0022182C"/>
    <w:rsid w:val="00235713"/>
    <w:rsid w:val="002371A5"/>
    <w:rsid w:val="002453C4"/>
    <w:rsid w:val="00250912"/>
    <w:rsid w:val="002554CD"/>
    <w:rsid w:val="00262E05"/>
    <w:rsid w:val="00282A40"/>
    <w:rsid w:val="00285E20"/>
    <w:rsid w:val="00293B83"/>
    <w:rsid w:val="002A465A"/>
    <w:rsid w:val="002A4E15"/>
    <w:rsid w:val="002B1D5B"/>
    <w:rsid w:val="002B4138"/>
    <w:rsid w:val="002B4294"/>
    <w:rsid w:val="002D79E4"/>
    <w:rsid w:val="002E4C7B"/>
    <w:rsid w:val="003237A3"/>
    <w:rsid w:val="00333D0D"/>
    <w:rsid w:val="0035017A"/>
    <w:rsid w:val="00350E93"/>
    <w:rsid w:val="00377DE2"/>
    <w:rsid w:val="00385C38"/>
    <w:rsid w:val="003979C1"/>
    <w:rsid w:val="003C4220"/>
    <w:rsid w:val="003C6990"/>
    <w:rsid w:val="003D5C76"/>
    <w:rsid w:val="003F5A16"/>
    <w:rsid w:val="00414B3E"/>
    <w:rsid w:val="00427767"/>
    <w:rsid w:val="004533F8"/>
    <w:rsid w:val="00460245"/>
    <w:rsid w:val="0046510B"/>
    <w:rsid w:val="004677CF"/>
    <w:rsid w:val="004758A5"/>
    <w:rsid w:val="00486D66"/>
    <w:rsid w:val="00492CB0"/>
    <w:rsid w:val="004A2798"/>
    <w:rsid w:val="004C049F"/>
    <w:rsid w:val="004C345D"/>
    <w:rsid w:val="004D5970"/>
    <w:rsid w:val="004F281A"/>
    <w:rsid w:val="004F283F"/>
    <w:rsid w:val="004F7332"/>
    <w:rsid w:val="005000E2"/>
    <w:rsid w:val="0050108A"/>
    <w:rsid w:val="00507AB2"/>
    <w:rsid w:val="005144E8"/>
    <w:rsid w:val="00536814"/>
    <w:rsid w:val="00542FF1"/>
    <w:rsid w:val="005442F4"/>
    <w:rsid w:val="0055292C"/>
    <w:rsid w:val="0055322D"/>
    <w:rsid w:val="005628E3"/>
    <w:rsid w:val="005904CF"/>
    <w:rsid w:val="005D63D1"/>
    <w:rsid w:val="005F3984"/>
    <w:rsid w:val="006216C7"/>
    <w:rsid w:val="00630647"/>
    <w:rsid w:val="006333A3"/>
    <w:rsid w:val="00634AFA"/>
    <w:rsid w:val="00634E55"/>
    <w:rsid w:val="0064555B"/>
    <w:rsid w:val="00657EB8"/>
    <w:rsid w:val="006A3CE7"/>
    <w:rsid w:val="006B09D0"/>
    <w:rsid w:val="006B1CFD"/>
    <w:rsid w:val="006B3AAC"/>
    <w:rsid w:val="006C00AB"/>
    <w:rsid w:val="006D02E3"/>
    <w:rsid w:val="006D1BA5"/>
    <w:rsid w:val="006D796D"/>
    <w:rsid w:val="006E42FC"/>
    <w:rsid w:val="00734619"/>
    <w:rsid w:val="0075082A"/>
    <w:rsid w:val="007529A2"/>
    <w:rsid w:val="007561BD"/>
    <w:rsid w:val="00760E29"/>
    <w:rsid w:val="007723A6"/>
    <w:rsid w:val="0079683C"/>
    <w:rsid w:val="007A2746"/>
    <w:rsid w:val="007C55D4"/>
    <w:rsid w:val="007E0C6F"/>
    <w:rsid w:val="007E70B7"/>
    <w:rsid w:val="007F0B33"/>
    <w:rsid w:val="007F3938"/>
    <w:rsid w:val="00812D2C"/>
    <w:rsid w:val="00823BAA"/>
    <w:rsid w:val="008329A1"/>
    <w:rsid w:val="00844BBC"/>
    <w:rsid w:val="00871F71"/>
    <w:rsid w:val="008821A5"/>
    <w:rsid w:val="00883D26"/>
    <w:rsid w:val="008855D8"/>
    <w:rsid w:val="00896383"/>
    <w:rsid w:val="008A1CB7"/>
    <w:rsid w:val="008B52E7"/>
    <w:rsid w:val="008C3225"/>
    <w:rsid w:val="008D3A9E"/>
    <w:rsid w:val="008D449D"/>
    <w:rsid w:val="008F3364"/>
    <w:rsid w:val="00900354"/>
    <w:rsid w:val="00910DBA"/>
    <w:rsid w:val="00937852"/>
    <w:rsid w:val="00942656"/>
    <w:rsid w:val="00950ADF"/>
    <w:rsid w:val="0097007D"/>
    <w:rsid w:val="009728D0"/>
    <w:rsid w:val="00972AD3"/>
    <w:rsid w:val="009746E5"/>
    <w:rsid w:val="009B1DA4"/>
    <w:rsid w:val="009C69BD"/>
    <w:rsid w:val="009D3131"/>
    <w:rsid w:val="00A01608"/>
    <w:rsid w:val="00A017C0"/>
    <w:rsid w:val="00A17A6E"/>
    <w:rsid w:val="00A23B52"/>
    <w:rsid w:val="00A25DC5"/>
    <w:rsid w:val="00A37A34"/>
    <w:rsid w:val="00A67299"/>
    <w:rsid w:val="00A7626C"/>
    <w:rsid w:val="00A772F1"/>
    <w:rsid w:val="00A85D09"/>
    <w:rsid w:val="00A900BE"/>
    <w:rsid w:val="00A93BFF"/>
    <w:rsid w:val="00AC3377"/>
    <w:rsid w:val="00AC6BD9"/>
    <w:rsid w:val="00AE5D26"/>
    <w:rsid w:val="00AF5FAE"/>
    <w:rsid w:val="00B03EB6"/>
    <w:rsid w:val="00B040A7"/>
    <w:rsid w:val="00B05012"/>
    <w:rsid w:val="00B0622C"/>
    <w:rsid w:val="00B063A8"/>
    <w:rsid w:val="00B11C45"/>
    <w:rsid w:val="00B216D9"/>
    <w:rsid w:val="00B249E7"/>
    <w:rsid w:val="00B71D3A"/>
    <w:rsid w:val="00B71D79"/>
    <w:rsid w:val="00B75B2B"/>
    <w:rsid w:val="00B7609E"/>
    <w:rsid w:val="00B86573"/>
    <w:rsid w:val="00B94BD3"/>
    <w:rsid w:val="00BA3151"/>
    <w:rsid w:val="00BA6737"/>
    <w:rsid w:val="00BA7CBA"/>
    <w:rsid w:val="00BC016D"/>
    <w:rsid w:val="00BD5E47"/>
    <w:rsid w:val="00BE427C"/>
    <w:rsid w:val="00BF29D2"/>
    <w:rsid w:val="00C0296A"/>
    <w:rsid w:val="00C139EC"/>
    <w:rsid w:val="00C25485"/>
    <w:rsid w:val="00C54CF5"/>
    <w:rsid w:val="00C6554A"/>
    <w:rsid w:val="00C7276F"/>
    <w:rsid w:val="00C73FE0"/>
    <w:rsid w:val="00C75217"/>
    <w:rsid w:val="00C7631A"/>
    <w:rsid w:val="00C924CE"/>
    <w:rsid w:val="00CD7602"/>
    <w:rsid w:val="00D11F8D"/>
    <w:rsid w:val="00D14F91"/>
    <w:rsid w:val="00D36F95"/>
    <w:rsid w:val="00D37E57"/>
    <w:rsid w:val="00D41BA3"/>
    <w:rsid w:val="00D42383"/>
    <w:rsid w:val="00D44C37"/>
    <w:rsid w:val="00D51845"/>
    <w:rsid w:val="00D531D6"/>
    <w:rsid w:val="00D57725"/>
    <w:rsid w:val="00D618DB"/>
    <w:rsid w:val="00D76A9C"/>
    <w:rsid w:val="00D9060D"/>
    <w:rsid w:val="00DA682A"/>
    <w:rsid w:val="00DC51BA"/>
    <w:rsid w:val="00DC5A1B"/>
    <w:rsid w:val="00DE14A9"/>
    <w:rsid w:val="00E24B4B"/>
    <w:rsid w:val="00E25CE5"/>
    <w:rsid w:val="00E474D1"/>
    <w:rsid w:val="00EA13A3"/>
    <w:rsid w:val="00EA5842"/>
    <w:rsid w:val="00EA648E"/>
    <w:rsid w:val="00ED12C7"/>
    <w:rsid w:val="00ED7C44"/>
    <w:rsid w:val="00EE2BC7"/>
    <w:rsid w:val="00EF0811"/>
    <w:rsid w:val="00EF337D"/>
    <w:rsid w:val="00F02E7B"/>
    <w:rsid w:val="00F253C2"/>
    <w:rsid w:val="00F334FA"/>
    <w:rsid w:val="00F42403"/>
    <w:rsid w:val="00F4290A"/>
    <w:rsid w:val="00F45C2D"/>
    <w:rsid w:val="00F648C5"/>
    <w:rsid w:val="00F67E22"/>
    <w:rsid w:val="00F92C40"/>
    <w:rsid w:val="00FA032B"/>
    <w:rsid w:val="00FA3ABE"/>
    <w:rsid w:val="00FA5712"/>
    <w:rsid w:val="00FC0F01"/>
    <w:rsid w:val="00FF26F8"/>
    <w:rsid w:val="00FF6D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4A3A4"/>
  <w15:chartTrackingRefBased/>
  <w15:docId w15:val="{2EFD9A55-5836-4E13-8DFB-A45F11C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5217"/>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760E29"/>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46510B"/>
    <w:pPr>
      <w:ind w:left="720"/>
      <w:contextualSpacing/>
    </w:pPr>
  </w:style>
  <w:style w:type="character" w:styleId="UnresolvedMention">
    <w:name w:val="Unresolved Mention"/>
    <w:basedOn w:val="DefaultParagraphFont"/>
    <w:uiPriority w:val="99"/>
    <w:semiHidden/>
    <w:unhideWhenUsed/>
    <w:rsid w:val="0046510B"/>
    <w:rPr>
      <w:color w:val="605E5C"/>
      <w:shd w:val="clear" w:color="auto" w:fill="E1DFDD"/>
    </w:rPr>
  </w:style>
  <w:style w:type="table" w:styleId="TableGrid">
    <w:name w:val="Table Grid"/>
    <w:basedOn w:val="TableNormal"/>
    <w:uiPriority w:val="39"/>
    <w:rsid w:val="00B063A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B063A8"/>
    <w:pPr>
      <w:spacing w:before="0" w:after="0" w:line="240" w:lineRule="auto"/>
    </w:pPr>
    <w:rPr>
      <w:rFonts w:eastAsiaTheme="minorEastAsia"/>
      <w:color w:val="auto"/>
    </w:r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tblBorders>
    </w:tblPr>
    <w:tblStylePr w:type="firstRow">
      <w:pPr>
        <w:spacing w:before="0" w:after="0" w:line="240" w:lineRule="auto"/>
      </w:pPr>
      <w:rPr>
        <w:b/>
        <w:bCs/>
        <w:color w:val="FFFFFF" w:themeColor="background1"/>
      </w:rPr>
      <w:tblPr/>
      <w:tcPr>
        <w:shd w:val="clear" w:color="auto" w:fill="FEB80A" w:themeFill="accent3"/>
      </w:tcPr>
    </w:tblStylePr>
    <w:tblStylePr w:type="lastRow">
      <w:pPr>
        <w:spacing w:before="0" w:after="0" w:line="240" w:lineRule="auto"/>
      </w:pPr>
      <w:rPr>
        <w:b/>
        <w:bCs/>
      </w:rPr>
      <w:tblPr/>
      <w:tcPr>
        <w:tcBorders>
          <w:top w:val="double" w:sz="6" w:space="0" w:color="FEB80A" w:themeColor="accent3"/>
          <w:left w:val="single" w:sz="8" w:space="0" w:color="FEB80A" w:themeColor="accent3"/>
          <w:bottom w:val="single" w:sz="8" w:space="0" w:color="FEB80A" w:themeColor="accent3"/>
          <w:right w:val="single" w:sz="8" w:space="0" w:color="FEB80A" w:themeColor="accent3"/>
        </w:tcBorders>
      </w:tcPr>
    </w:tblStylePr>
    <w:tblStylePr w:type="firstCol">
      <w:rPr>
        <w:b/>
        <w:bCs/>
      </w:rPr>
    </w:tblStylePr>
    <w:tblStylePr w:type="lastCol">
      <w:rPr>
        <w:b/>
        <w:bCs/>
      </w:rPr>
    </w:tblStylePr>
    <w:tblStylePr w:type="band1Vert">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tblStylePr w:type="band1Horz">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style>
  <w:style w:type="character" w:customStyle="1" w:styleId="Heading4Char">
    <w:name w:val="Heading 4 Char"/>
    <w:basedOn w:val="DefaultParagraphFont"/>
    <w:link w:val="Heading4"/>
    <w:uiPriority w:val="9"/>
    <w:rsid w:val="00760E29"/>
    <w:rPr>
      <w:rFonts w:asciiTheme="majorHAnsi" w:eastAsiaTheme="majorEastAsia" w:hAnsiTheme="majorHAnsi" w:cstheme="majorBidi"/>
      <w:i/>
      <w:iCs/>
      <w:color w:val="007789"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16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mailto:mbabineau.ve3wmb@gmail.com" TargetMode="External"/><Relationship Id="rId18" Type="http://schemas.openxmlformats.org/officeDocument/2006/relationships/hyperlink" Target="https://github.com/etherkit/JTEncode" TargetMode="External"/><Relationship Id="rId26" Type="http://schemas.openxmlformats.org/officeDocument/2006/relationships/image" Target="media/image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github.com/SlashDevin/NeoGPS" TargetMode="External"/><Relationship Id="rId34"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github.com/ve3wmb/OrionWspr" TargetMode="External"/><Relationship Id="rId17" Type="http://schemas.openxmlformats.org/officeDocument/2006/relationships/image" Target="media/image4.png"/><Relationship Id="rId25" Type="http://schemas.openxmlformats.org/officeDocument/2006/relationships/image" Target="media/image5.png"/><Relationship Id="rId33" Type="http://schemas.openxmlformats.org/officeDocument/2006/relationships/image" Target="media/image7.jpg"/><Relationship Id="rId38" Type="http://schemas.openxmlformats.org/officeDocument/2006/relationships/hyperlink" Target="https://github.com/adecarolis/GeminiWspr" TargetMode="External"/><Relationship Id="rId2" Type="http://schemas.openxmlformats.org/officeDocument/2006/relationships/numbering" Target="numbering.xml"/><Relationship Id="rId16" Type="http://schemas.openxmlformats.org/officeDocument/2006/relationships/hyperlink" Target="https://github.com/ve3wmb/OrionWspr" TargetMode="External"/><Relationship Id="rId20" Type="http://schemas.openxmlformats.org/officeDocument/2006/relationships/hyperlink" Target="https://github.com/felias-fogg/SoftI2CMaster" TargetMode="External"/><Relationship Id="rId29" Type="http://schemas.openxmlformats.org/officeDocument/2006/relationships/hyperlink" Target="https://github.com/adecarolis/K1FM-Pico-Balloon"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decarolis/K1FM-Pico-Balloon" TargetMode="External"/><Relationship Id="rId24" Type="http://schemas.openxmlformats.org/officeDocument/2006/relationships/hyperlink" Target="https://github.com/rocketscream/Low-Power" TargetMode="External"/><Relationship Id="rId32" Type="http://schemas.openxmlformats.org/officeDocument/2006/relationships/hyperlink" Target="https://www.universal-solder.ca/product/usbtinyisp-isp-avr-programmer-atmega-attiny-arduino/" TargetMode="External"/><Relationship Id="rId37" Type="http://schemas.openxmlformats.org/officeDocument/2006/relationships/hyperlink" Target="https://www.instructables.com/id/Atmega-Programming-with-USBtinyISP-and-Arduino/"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hyperlink" Target="https://github.com/SofaPirate/Chrono" TargetMode="External"/><Relationship Id="rId28" Type="http://schemas.openxmlformats.org/officeDocument/2006/relationships/hyperlink" Target="https://oshpark.com/shared_projects/ud3vH8MF" TargetMode="External"/><Relationship Id="rId36" Type="http://schemas.openxmlformats.org/officeDocument/2006/relationships/hyperlink" Target="https://www.arduinolab.net/in-circuit-system-programming-icsp-using-usbtinyisp-and-arduino-ide/" TargetMode="External"/><Relationship Id="rId10" Type="http://schemas.openxmlformats.org/officeDocument/2006/relationships/hyperlink" Target="http://www.qrplabs.com" TargetMode="External"/><Relationship Id="rId19" Type="http://schemas.openxmlformats.org/officeDocument/2006/relationships/hyperlink" Target="https://github.com/PaulStoffregen/Time" TargetMode="External"/><Relationship Id="rId31" Type="http://schemas.openxmlformats.org/officeDocument/2006/relationships/hyperlink" Target="https://learn.adafruit.com/usbtinyisp" TargetMode="External"/><Relationship Id="rId4" Type="http://schemas.openxmlformats.org/officeDocument/2006/relationships/settings" Target="settings.xml"/><Relationship Id="rId9" Type="http://schemas.openxmlformats.org/officeDocument/2006/relationships/hyperlink" Target="https://qrp-labs.com/images/qrssarduino/qrss.ino" TargetMode="External"/><Relationship Id="rId14" Type="http://schemas.openxmlformats.org/officeDocument/2006/relationships/image" Target="media/image2.png"/><Relationship Id="rId22" Type="http://schemas.openxmlformats.org/officeDocument/2006/relationships/hyperlink" Target="https://github.com/SlashDevin/NeoSWSerial" TargetMode="External"/><Relationship Id="rId27" Type="http://schemas.openxmlformats.org/officeDocument/2006/relationships/hyperlink" Target="https://oshpark.com/profiles/DL6OW" TargetMode="External"/><Relationship Id="rId30" Type="http://schemas.openxmlformats.org/officeDocument/2006/relationships/hyperlink" Target="https://www.arduino.cc/en/Main/Software" TargetMode="External"/><Relationship Id="rId35"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babi\AppData\Local\Packages\Microsoft.Office.Desktop_8wekyb3d8bbwe\LocalCache\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ACFB47-9B33-4EEE-9BA7-FC1D6D08A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99</TotalTime>
  <Pages>39</Pages>
  <Words>9862</Words>
  <Characters>56214</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Babineau</dc:creator>
  <cp:keywords/>
  <dc:description/>
  <cp:lastModifiedBy>Michael Babineau</cp:lastModifiedBy>
  <cp:revision>13</cp:revision>
  <dcterms:created xsi:type="dcterms:W3CDTF">2019-12-16T22:14:00Z</dcterms:created>
  <dcterms:modified xsi:type="dcterms:W3CDTF">2020-01-21T21:49:00Z</dcterms:modified>
</cp:coreProperties>
</file>